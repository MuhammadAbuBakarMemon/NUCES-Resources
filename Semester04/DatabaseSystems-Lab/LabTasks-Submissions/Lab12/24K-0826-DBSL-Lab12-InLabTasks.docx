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7F7F" w:themeColor="background1" w:themeShade="7F"/>
  <w:body>
    <w:p w14:paraId="4C10384C" w14:textId="77777777" w:rsidR="00952F7D" w:rsidRDefault="00DF198B" w:rsidP="00DF198B">
      <w:pPr>
        <w:pStyle w:val="GraphicAnchor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25A91A01" wp14:editId="2C2376D0">
            <wp:simplePos x="0" y="0"/>
            <wp:positionH relativeFrom="margin">
              <wp:align>left</wp:align>
            </wp:positionH>
            <wp:positionV relativeFrom="page">
              <wp:posOffset>1044575</wp:posOffset>
            </wp:positionV>
            <wp:extent cx="6857365" cy="8615045"/>
            <wp:effectExtent l="0" t="0" r="635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93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5"/>
        <w:gridCol w:w="28"/>
        <w:gridCol w:w="1158"/>
        <w:gridCol w:w="57"/>
        <w:gridCol w:w="6074"/>
        <w:gridCol w:w="70"/>
        <w:gridCol w:w="1145"/>
        <w:gridCol w:w="40"/>
        <w:gridCol w:w="1176"/>
      </w:tblGrid>
      <w:tr w:rsidR="00DF198B" w14:paraId="06CBE5EB" w14:textId="77777777" w:rsidTr="00217842">
        <w:trPr>
          <w:trHeight w:val="1047"/>
        </w:trPr>
        <w:tc>
          <w:tcPr>
            <w:tcW w:w="10933" w:type="dxa"/>
            <w:gridSpan w:val="9"/>
          </w:tcPr>
          <w:p w14:paraId="66EF74B3" w14:textId="77777777" w:rsidR="00DF198B" w:rsidRDefault="00DF198B">
            <w:pPr>
              <w:rPr>
                <w:sz w:val="22"/>
                <w:szCs w:val="22"/>
              </w:rPr>
            </w:pPr>
          </w:p>
          <w:p w14:paraId="0549895B" w14:textId="77777777" w:rsidR="00D40F3E" w:rsidRDefault="00D40F3E" w:rsidP="00D40F3E">
            <w:pPr>
              <w:rPr>
                <w:sz w:val="22"/>
                <w:szCs w:val="22"/>
              </w:rPr>
            </w:pPr>
          </w:p>
          <w:p w14:paraId="254C9A65" w14:textId="712718AF" w:rsidR="00D40F3E" w:rsidRPr="00D40F3E" w:rsidRDefault="00D40F3E" w:rsidP="00D40F3E">
            <w:pPr>
              <w:tabs>
                <w:tab w:val="left" w:pos="85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DF198B" w14:paraId="148A044C" w14:textId="77777777" w:rsidTr="00217842">
        <w:trPr>
          <w:trHeight w:val="1033"/>
        </w:trPr>
        <w:tc>
          <w:tcPr>
            <w:tcW w:w="1213" w:type="dxa"/>
            <w:gridSpan w:val="2"/>
            <w:tcBorders>
              <w:right w:val="single" w:sz="18" w:space="0" w:color="476166" w:themeColor="accent1"/>
            </w:tcBorders>
          </w:tcPr>
          <w:p w14:paraId="574017F3" w14:textId="77777777" w:rsidR="00DF198B" w:rsidRDefault="00DF198B"/>
        </w:tc>
        <w:tc>
          <w:tcPr>
            <w:tcW w:w="850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50E3AC3A" w14:textId="27C92601" w:rsidR="00DF198B" w:rsidRPr="00767633" w:rsidRDefault="00535506" w:rsidP="00EB7C2B">
            <w:pPr>
              <w:pStyle w:val="Heading1"/>
              <w:rPr>
                <w:rFonts w:ascii="Rockwell" w:hAnsi="Rockwell"/>
              </w:rPr>
            </w:pPr>
            <w:bookmarkStart w:id="0" w:name="_Toc211105806"/>
            <w:bookmarkStart w:id="1" w:name="_Toc211105883"/>
            <w:r w:rsidRPr="00767633">
              <w:rPr>
                <w:rFonts w:ascii="Rockwell" w:hAnsi="Rockwell"/>
              </w:rPr>
              <w:t>Lab Task(s) Report –</w:t>
            </w:r>
            <w:r w:rsidR="002014AD">
              <w:rPr>
                <w:rFonts w:ascii="Rockwell" w:hAnsi="Rockwell"/>
              </w:rPr>
              <w:t xml:space="preserve"> Lab </w:t>
            </w:r>
            <w:bookmarkEnd w:id="0"/>
            <w:bookmarkEnd w:id="1"/>
            <w:r w:rsidR="001A6C3A">
              <w:rPr>
                <w:rFonts w:ascii="Rockwell" w:hAnsi="Rockwell"/>
              </w:rPr>
              <w:t>1</w:t>
            </w:r>
            <w:r w:rsidR="00C06A18">
              <w:rPr>
                <w:rFonts w:ascii="Rockwell" w:hAnsi="Rockwell"/>
              </w:rPr>
              <w:t>2</w:t>
            </w:r>
          </w:p>
        </w:tc>
        <w:tc>
          <w:tcPr>
            <w:tcW w:w="1214" w:type="dxa"/>
            <w:gridSpan w:val="2"/>
            <w:tcBorders>
              <w:left w:val="single" w:sz="18" w:space="0" w:color="476166" w:themeColor="accent1"/>
            </w:tcBorders>
          </w:tcPr>
          <w:p w14:paraId="49531CF0" w14:textId="77777777" w:rsidR="00DF198B" w:rsidRDefault="00DF198B"/>
        </w:tc>
      </w:tr>
      <w:tr w:rsidR="00DF198B" w14:paraId="391B4D35" w14:textId="77777777" w:rsidTr="00217842">
        <w:trPr>
          <w:trHeight w:val="1777"/>
        </w:trPr>
        <w:tc>
          <w:tcPr>
            <w:tcW w:w="1185" w:type="dxa"/>
          </w:tcPr>
          <w:p w14:paraId="0DD39AAC" w14:textId="77777777" w:rsidR="00DF198B" w:rsidRDefault="00DF198B"/>
        </w:tc>
        <w:tc>
          <w:tcPr>
            <w:tcW w:w="8572" w:type="dxa"/>
            <w:gridSpan w:val="7"/>
          </w:tcPr>
          <w:p w14:paraId="09E181C5" w14:textId="77777777" w:rsidR="00DF198B" w:rsidRDefault="00DF198B"/>
        </w:tc>
        <w:tc>
          <w:tcPr>
            <w:tcW w:w="1175" w:type="dxa"/>
          </w:tcPr>
          <w:p w14:paraId="2B3C0868" w14:textId="77777777" w:rsidR="00DF198B" w:rsidRDefault="00DF198B"/>
        </w:tc>
      </w:tr>
      <w:tr w:rsidR="00DF198B" w14:paraId="51F2E04A" w14:textId="77777777" w:rsidTr="00217842">
        <w:trPr>
          <w:trHeight w:val="898"/>
        </w:trPr>
        <w:tc>
          <w:tcPr>
            <w:tcW w:w="2428" w:type="dxa"/>
            <w:gridSpan w:val="4"/>
          </w:tcPr>
          <w:p w14:paraId="676DB268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76623CE9" w14:textId="77777777" w:rsidR="00DF198B" w:rsidRPr="00DF198B" w:rsidRDefault="00DF198B" w:rsidP="00A920B0">
            <w:pPr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429" w:type="dxa"/>
            <w:gridSpan w:val="4"/>
          </w:tcPr>
          <w:p w14:paraId="31C79D86" w14:textId="77777777" w:rsidR="00DF198B" w:rsidRDefault="00DF198B"/>
        </w:tc>
      </w:tr>
      <w:tr w:rsidR="00DF198B" w14:paraId="6DA4F8C2" w14:textId="77777777" w:rsidTr="00217842">
        <w:trPr>
          <w:trHeight w:val="1412"/>
        </w:trPr>
        <w:tc>
          <w:tcPr>
            <w:tcW w:w="2428" w:type="dxa"/>
            <w:gridSpan w:val="4"/>
          </w:tcPr>
          <w:p w14:paraId="6D936314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6DA3915E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2" w:name="_Toc211105807"/>
            <w:bookmarkStart w:id="3" w:name="_Toc211105884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Name:</w:t>
            </w:r>
            <w:bookmarkEnd w:id="2"/>
            <w:bookmarkEnd w:id="3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A8F6307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4" w:name="_Toc211105808"/>
            <w:bookmarkStart w:id="5" w:name="_Toc21110588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Muhammad Abu Bakar</w:t>
            </w:r>
            <w:bookmarkEnd w:id="4"/>
            <w:bookmarkEnd w:id="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619C631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</w:p>
          <w:p w14:paraId="174D3A2B" w14:textId="77777777" w:rsidR="003004DC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6" w:name="_Toc211105809"/>
            <w:bookmarkStart w:id="7" w:name="_Toc211105886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NU ID:</w:t>
            </w:r>
            <w:bookmarkEnd w:id="6"/>
            <w:bookmarkEnd w:id="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4B000900" w14:textId="5CDDD86D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8" w:name="_Toc211105810"/>
            <w:bookmarkStart w:id="9" w:name="_Toc21110588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24K-0826</w:t>
            </w:r>
            <w:bookmarkEnd w:id="8"/>
            <w:bookmarkEnd w:id="9"/>
          </w:p>
          <w:p w14:paraId="4A4CDB32" w14:textId="49D6F249" w:rsidR="00FA36A3" w:rsidRPr="00767633" w:rsidRDefault="00FA36A3" w:rsidP="00535506">
            <w:pPr>
              <w:rPr>
                <w:rFonts w:ascii="Rockwell" w:hAnsi="Rockwell"/>
                <w:b/>
                <w:color w:val="476166" w:themeColor="accent1"/>
                <w:sz w:val="36"/>
                <w:szCs w:val="36"/>
              </w:rPr>
            </w:pPr>
          </w:p>
        </w:tc>
        <w:tc>
          <w:tcPr>
            <w:tcW w:w="2429" w:type="dxa"/>
            <w:gridSpan w:val="4"/>
          </w:tcPr>
          <w:p w14:paraId="0181DA6B" w14:textId="77777777" w:rsidR="00DF198B" w:rsidRDefault="00DF198B"/>
        </w:tc>
      </w:tr>
      <w:tr w:rsidR="00DF198B" w14:paraId="5CABE752" w14:textId="77777777" w:rsidTr="00217842">
        <w:trPr>
          <w:trHeight w:val="5844"/>
        </w:trPr>
        <w:tc>
          <w:tcPr>
            <w:tcW w:w="2428" w:type="dxa"/>
            <w:gridSpan w:val="4"/>
          </w:tcPr>
          <w:p w14:paraId="6CE82C07" w14:textId="77777777" w:rsidR="00DF198B" w:rsidRDefault="00DF198B" w:rsidP="00DF198B">
            <w:pPr>
              <w:jc w:val="center"/>
            </w:pPr>
          </w:p>
        </w:tc>
        <w:tc>
          <w:tcPr>
            <w:tcW w:w="6074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21EDF02C" w14:textId="3C79DB60" w:rsidR="00DF198B" w:rsidRPr="00767633" w:rsidRDefault="001A6C3A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0" w:name="_Toc211105811"/>
            <w:bookmarkStart w:id="11" w:name="_Toc211105888"/>
            <w:r>
              <w:rPr>
                <w:rFonts w:ascii="Rockwell" w:hAnsi="Rockwell"/>
                <w:b/>
                <w:color w:val="476166" w:themeColor="accent1"/>
              </w:rPr>
              <w:t xml:space="preserve">May </w:t>
            </w:r>
            <w:r w:rsidR="00C06A18">
              <w:rPr>
                <w:rFonts w:ascii="Rockwell" w:hAnsi="Rockwell"/>
                <w:b/>
                <w:color w:val="476166" w:themeColor="accent1"/>
              </w:rPr>
              <w:t>13</w:t>
            </w:r>
            <w:r>
              <w:rPr>
                <w:rFonts w:ascii="Rockwell" w:hAnsi="Rockwell"/>
                <w:b/>
                <w:color w:val="476166" w:themeColor="accent1"/>
              </w:rPr>
              <w:t>th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, 202</w:t>
            </w:r>
            <w:bookmarkEnd w:id="10"/>
            <w:bookmarkEnd w:id="11"/>
            <w:r w:rsidR="002014AD">
              <w:rPr>
                <w:rFonts w:ascii="Rockwell" w:hAnsi="Rockwell"/>
                <w:b/>
                <w:color w:val="476166" w:themeColor="accent1"/>
              </w:rPr>
              <w:t>6</w:t>
            </w:r>
          </w:p>
          <w:bookmarkStart w:id="12" w:name="_Toc211105812"/>
          <w:bookmarkStart w:id="13" w:name="_Toc211105889"/>
          <w:p w14:paraId="4023838D" w14:textId="77777777" w:rsidR="00874FE7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-1516760087"/>
                <w:placeholder>
                  <w:docPart w:val="3F7DD223CB8C449E82A6FC68CB1EFCC3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2"/>
            <w:bookmarkEnd w:id="13"/>
          </w:p>
          <w:p w14:paraId="274F2338" w14:textId="77777777" w:rsidR="003004DC" w:rsidRPr="00767633" w:rsidRDefault="00FA36A3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4" w:name="_Toc211105813"/>
            <w:bookmarkStart w:id="15" w:name="_Toc211105890"/>
            <w:r w:rsidRPr="00767633">
              <w:rPr>
                <w:rFonts w:ascii="Rockwell" w:hAnsi="Rockwell"/>
                <w:b/>
                <w:color w:val="476166" w:themeColor="accent1"/>
              </w:rPr>
              <w:t>Syllabus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:</w:t>
            </w:r>
            <w:bookmarkEnd w:id="14"/>
            <w:bookmarkEnd w:id="15"/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6CC5CB12" w14:textId="65B0295B" w:rsidR="00FA36A3" w:rsidRPr="00767633" w:rsidRDefault="002014AD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6" w:name="_Toc211105814"/>
            <w:bookmarkStart w:id="17" w:name="_Toc211105891"/>
            <w:r>
              <w:rPr>
                <w:rFonts w:ascii="Rockwell" w:hAnsi="Rockwell"/>
                <w:b/>
                <w:color w:val="476166" w:themeColor="accent1"/>
              </w:rPr>
              <w:t>Database Systems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  <w:bookmarkEnd w:id="16"/>
            <w:bookmarkEnd w:id="17"/>
            <w:r w:rsidR="002E05FD">
              <w:rPr>
                <w:rFonts w:ascii="Rockwell" w:hAnsi="Rockwell"/>
                <w:b/>
                <w:color w:val="476166" w:themeColor="accent1"/>
              </w:rPr>
              <w:t>Lab</w:t>
            </w:r>
            <w:r w:rsidR="00FA36A3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46F63711" w14:textId="77777777" w:rsidR="003004DC" w:rsidRPr="00767633" w:rsidRDefault="003004DC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</w:p>
          <w:p w14:paraId="1909FE11" w14:textId="3EBF7B3B" w:rsidR="00FA36A3" w:rsidRPr="00767633" w:rsidRDefault="00FA36A3" w:rsidP="003004DC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8" w:name="_Toc211105815"/>
            <w:bookmarkStart w:id="19" w:name="_Toc211105892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Syllabus Code: </w:t>
            </w:r>
            <w:r w:rsidR="002014AD">
              <w:rPr>
                <w:rFonts w:ascii="Rockwell" w:hAnsi="Rockwell"/>
                <w:b/>
                <w:color w:val="476166" w:themeColor="accent1"/>
              </w:rPr>
              <w:t>C</w:t>
            </w:r>
            <w:r w:rsidRPr="00767633">
              <w:rPr>
                <w:rFonts w:ascii="Rockwell" w:hAnsi="Rockwell"/>
                <w:b/>
                <w:color w:val="476166" w:themeColor="accent1"/>
              </w:rPr>
              <w:t>L-200</w:t>
            </w:r>
            <w:bookmarkEnd w:id="18"/>
            <w:bookmarkEnd w:id="19"/>
            <w:r w:rsidR="002014AD">
              <w:rPr>
                <w:rFonts w:ascii="Rockwell" w:hAnsi="Rockwell"/>
                <w:b/>
                <w:color w:val="476166" w:themeColor="accent1"/>
              </w:rPr>
              <w:t>5</w:t>
            </w:r>
          </w:p>
          <w:bookmarkStart w:id="20" w:name="_Toc211105816"/>
          <w:bookmarkStart w:id="21" w:name="_Toc211105893"/>
          <w:p w14:paraId="549546B7" w14:textId="77777777" w:rsidR="00DF198B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1492440299"/>
                <w:placeholder>
                  <w:docPart w:val="3A6C9E2D1EDA483483359C37AEAED7E6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20"/>
            <w:bookmarkEnd w:id="21"/>
          </w:p>
          <w:p w14:paraId="04C120DE" w14:textId="77777777" w:rsid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2" w:name="_Toc211105817"/>
            <w:bookmarkStart w:id="23" w:name="_Toc211105894"/>
            <w:r w:rsidRPr="00767633">
              <w:rPr>
                <w:rFonts w:ascii="Rockwell" w:hAnsi="Rockwell"/>
                <w:b/>
                <w:color w:val="476166" w:themeColor="accent1"/>
              </w:rPr>
              <w:t>Instructor:</w:t>
            </w:r>
            <w:bookmarkEnd w:id="22"/>
            <w:bookmarkEnd w:id="23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7DC6AACD" w14:textId="784B1FFA" w:rsidR="00DF198B" w:rsidRP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4" w:name="_Toc211105818"/>
            <w:bookmarkStart w:id="25" w:name="_Toc211105895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Sir </w:t>
            </w:r>
            <w:bookmarkEnd w:id="24"/>
            <w:bookmarkEnd w:id="25"/>
            <w:r w:rsidR="002014AD">
              <w:rPr>
                <w:rFonts w:ascii="Rockwell" w:hAnsi="Rockwell"/>
                <w:b/>
                <w:color w:val="476166" w:themeColor="accent1"/>
              </w:rPr>
              <w:t>Osama Tahir</w:t>
            </w:r>
          </w:p>
          <w:p w14:paraId="49936FE3" w14:textId="51E8AD8A" w:rsidR="00DF198B" w:rsidRPr="00767633" w:rsidRDefault="00DF198B" w:rsidP="00DF198B">
            <w:pPr>
              <w:rPr>
                <w:rFonts w:ascii="Rockwell" w:hAnsi="Rockwell"/>
                <w:b/>
                <w:color w:val="476166" w:themeColor="accent1"/>
              </w:rPr>
            </w:pPr>
          </w:p>
        </w:tc>
        <w:tc>
          <w:tcPr>
            <w:tcW w:w="2429" w:type="dxa"/>
            <w:gridSpan w:val="4"/>
          </w:tcPr>
          <w:p w14:paraId="38382338" w14:textId="77777777" w:rsidR="00DF198B" w:rsidRDefault="00DF198B" w:rsidP="00DF198B">
            <w:pPr>
              <w:jc w:val="center"/>
            </w:pPr>
          </w:p>
        </w:tc>
      </w:tr>
      <w:tr w:rsidR="00DF198B" w14:paraId="5381BFCE" w14:textId="77777777" w:rsidTr="00217842">
        <w:trPr>
          <w:trHeight w:val="265"/>
        </w:trPr>
        <w:tc>
          <w:tcPr>
            <w:tcW w:w="2371" w:type="dxa"/>
            <w:gridSpan w:val="3"/>
          </w:tcPr>
          <w:p w14:paraId="49D615AC" w14:textId="77777777" w:rsidR="00DF198B" w:rsidRDefault="00DF198B"/>
        </w:tc>
        <w:tc>
          <w:tcPr>
            <w:tcW w:w="6201" w:type="dxa"/>
            <w:gridSpan w:val="3"/>
          </w:tcPr>
          <w:p w14:paraId="350A3C01" w14:textId="77777777" w:rsidR="00DF198B" w:rsidRDefault="00DF198B"/>
        </w:tc>
        <w:tc>
          <w:tcPr>
            <w:tcW w:w="2360" w:type="dxa"/>
            <w:gridSpan w:val="3"/>
          </w:tcPr>
          <w:p w14:paraId="64ACC801" w14:textId="77777777" w:rsidR="00DF198B" w:rsidRDefault="00DF198B"/>
        </w:tc>
      </w:tr>
    </w:tbl>
    <w:p w14:paraId="33A81BD3" w14:textId="77777777" w:rsidR="00DF198B" w:rsidRDefault="00DF198B"/>
    <w:p w14:paraId="53404D43" w14:textId="77777777" w:rsidR="00DF198B" w:rsidRDefault="00DF198B" w:rsidP="002D2200">
      <w:pPr>
        <w:pStyle w:val="GraphicAnchor"/>
      </w:pPr>
    </w:p>
    <w:p w14:paraId="689AAD2C" w14:textId="77777777" w:rsidR="003004DC" w:rsidRDefault="003004DC" w:rsidP="002D2200">
      <w:pPr>
        <w:pStyle w:val="GraphicAnchor"/>
      </w:pPr>
    </w:p>
    <w:p w14:paraId="4304C8B9" w14:textId="77777777" w:rsidR="00217842" w:rsidRDefault="00217842" w:rsidP="002D2200">
      <w:pPr>
        <w:pStyle w:val="GraphicAnchor"/>
      </w:pPr>
    </w:p>
    <w:p w14:paraId="5C2C96DC" w14:textId="77777777" w:rsidR="00217842" w:rsidRDefault="00217842" w:rsidP="002D2200">
      <w:pPr>
        <w:pStyle w:val="GraphicAnchor"/>
      </w:pPr>
    </w:p>
    <w:p w14:paraId="7C74F36C" w14:textId="77777777" w:rsidR="00217842" w:rsidRDefault="00217842" w:rsidP="002D2200">
      <w:pPr>
        <w:pStyle w:val="GraphicAnchor"/>
      </w:pPr>
    </w:p>
    <w:p w14:paraId="23AC924D" w14:textId="77777777" w:rsidR="00217842" w:rsidRDefault="00217842" w:rsidP="002D2200">
      <w:pPr>
        <w:pStyle w:val="GraphicAnchor"/>
      </w:pPr>
    </w:p>
    <w:p w14:paraId="32FE5415" w14:textId="77777777" w:rsidR="002014AD" w:rsidRDefault="002014AD" w:rsidP="002D2200">
      <w:pPr>
        <w:pStyle w:val="GraphicAnchor"/>
      </w:pPr>
    </w:p>
    <w:p w14:paraId="6805CD1F" w14:textId="77777777" w:rsidR="00217842" w:rsidRDefault="00217842" w:rsidP="002D2200">
      <w:pPr>
        <w:pStyle w:val="GraphicAnchor"/>
      </w:pPr>
    </w:p>
    <w:p w14:paraId="76EF6CC5" w14:textId="77777777" w:rsidR="00217842" w:rsidRDefault="00217842" w:rsidP="002D2200">
      <w:pPr>
        <w:pStyle w:val="GraphicAnchor"/>
      </w:pPr>
    </w:p>
    <w:p w14:paraId="01631C48" w14:textId="77777777" w:rsidR="00217842" w:rsidRDefault="00217842" w:rsidP="002D2200">
      <w:pPr>
        <w:pStyle w:val="GraphicAnchor"/>
      </w:pPr>
    </w:p>
    <w:p w14:paraId="152BA3DD" w14:textId="77777777" w:rsidR="00217842" w:rsidRDefault="00217842" w:rsidP="002D2200">
      <w:pPr>
        <w:pStyle w:val="GraphicAnchor"/>
      </w:pPr>
    </w:p>
    <w:p w14:paraId="21D56D5F" w14:textId="56B253CB" w:rsidR="00537A6F" w:rsidRPr="00BA7BCE" w:rsidRDefault="002014AD" w:rsidP="00BA7BCE">
      <w:pPr>
        <w:pStyle w:val="GraphicAnchor"/>
      </w:pPr>
      <w:r>
        <w:tab/>
      </w:r>
      <w:r>
        <w:tab/>
      </w:r>
      <w:r>
        <w:tab/>
      </w:r>
      <w:r>
        <w:tab/>
      </w:r>
      <w:r>
        <w:tab/>
      </w:r>
    </w:p>
    <w:p w14:paraId="3484C0F6" w14:textId="5E168ABD" w:rsidR="002014AD" w:rsidRPr="006923B7" w:rsidRDefault="002014AD" w:rsidP="00585C86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Q1)</w:t>
      </w:r>
    </w:p>
    <w:p w14:paraId="63EB71E2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A7CE71B" w14:textId="09B41EF4" w:rsidR="002014AD" w:rsidRDefault="00BA7BCE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="00A51B67" w:rsidRPr="00A51B67">
        <w:rPr>
          <w:rFonts w:ascii="Times New Roman" w:hAnsi="Times New Roman" w:cs="Times New Roman"/>
          <w:b/>
          <w:highlight w:val="darkCyan"/>
        </w:rPr>
        <w:t>Query Text</w:t>
      </w:r>
      <w:r w:rsidR="002014AD" w:rsidRPr="00A51B67">
        <w:rPr>
          <w:rFonts w:ascii="Times New Roman" w:hAnsi="Times New Roman" w:cs="Times New Roman"/>
          <w:b/>
          <w:highlight w:val="darkCyan"/>
        </w:rPr>
        <w:t>:</w:t>
      </w:r>
    </w:p>
    <w:p w14:paraId="46747174" w14:textId="284F42BE" w:rsidR="002014AD" w:rsidRDefault="00BA7BCE" w:rsidP="00585C86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use </w:t>
      </w:r>
      <w:proofErr w:type="spell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SchoolDB</w:t>
      </w:r>
      <w:proofErr w:type="spellEnd"/>
    </w:p>
    <w:p w14:paraId="004F2E9F" w14:textId="77777777" w:rsidR="00BA7BCE" w:rsidRPr="006923B7" w:rsidRDefault="00BA7BCE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2598CF24" w14:textId="3E5FD4A1" w:rsidR="002014AD" w:rsidRPr="00BA7BCE" w:rsidRDefault="00A51B67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</w:t>
      </w:r>
      <w:r w:rsidR="002014AD" w:rsidRPr="00A51B67">
        <w:rPr>
          <w:rFonts w:ascii="Times New Roman" w:hAnsi="Times New Roman" w:cs="Times New Roman"/>
          <w:b/>
          <w:highlight w:val="darkCyan"/>
        </w:rPr>
        <w:t>:</w:t>
      </w:r>
      <w:r w:rsidR="002014AD" w:rsidRPr="006923B7">
        <w:rPr>
          <w:rFonts w:ascii="Times New Roman" w:hAnsi="Times New Roman" w:cs="Times New Roman"/>
          <w:b/>
        </w:rPr>
        <w:t xml:space="preserve"> </w:t>
      </w:r>
    </w:p>
    <w:p w14:paraId="11241344" w14:textId="58E1429B" w:rsidR="00A51B67" w:rsidRDefault="00BA7BCE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BA7BCE">
        <w:rPr>
          <w:rFonts w:ascii="Times New Roman" w:hAnsi="Times New Roman" w:cs="Times New Roman"/>
          <w:b/>
        </w:rPr>
        <w:drawing>
          <wp:inline distT="0" distB="0" distL="0" distR="0" wp14:anchorId="54C51770" wp14:editId="28210971">
            <wp:extent cx="2828946" cy="723905"/>
            <wp:effectExtent l="0" t="0" r="9525" b="0"/>
            <wp:docPr id="3434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12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7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7440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1687630" w14:textId="06C97743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2</w:t>
      </w:r>
      <w:r w:rsidRPr="006923B7">
        <w:rPr>
          <w:rFonts w:ascii="Times New Roman" w:hAnsi="Times New Roman" w:cs="Times New Roman"/>
          <w:b/>
        </w:rPr>
        <w:t>)</w:t>
      </w:r>
    </w:p>
    <w:p w14:paraId="5F8AE90D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F1B7ADA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261D1C5D" w14:textId="77777777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proofErr w:type="spellStart"/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db.createCollection</w:t>
      </w:r>
      <w:proofErr w:type="spellEnd"/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("Students")</w:t>
      </w:r>
    </w:p>
    <w:p w14:paraId="49C35187" w14:textId="45D5DF4C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proofErr w:type="spellStart"/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db.createCollection</w:t>
      </w:r>
      <w:proofErr w:type="spellEnd"/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("Courses")</w:t>
      </w:r>
    </w:p>
    <w:p w14:paraId="25924415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6CE21ACB" w14:textId="7D6CEE5D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392AE01F" w14:textId="03B1CB1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BA7BCE">
        <w:rPr>
          <w:rFonts w:ascii="Times New Roman" w:hAnsi="Times New Roman" w:cs="Times New Roman"/>
          <w:b/>
        </w:rPr>
        <w:drawing>
          <wp:inline distT="0" distB="0" distL="0" distR="0" wp14:anchorId="56C8E115" wp14:editId="736FD784">
            <wp:extent cx="3267099" cy="1219209"/>
            <wp:effectExtent l="0" t="0" r="9525" b="0"/>
            <wp:docPr id="160274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45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099" cy="12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45E0" w14:textId="77777777" w:rsidR="00A51B67" w:rsidRDefault="00A51B67" w:rsidP="00BA7BCE">
      <w:pPr>
        <w:spacing w:line="276" w:lineRule="auto"/>
        <w:rPr>
          <w:rFonts w:ascii="Times New Roman" w:hAnsi="Times New Roman" w:cs="Times New Roman"/>
          <w:b/>
        </w:rPr>
      </w:pPr>
    </w:p>
    <w:p w14:paraId="5E186FAF" w14:textId="3587FA4C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3</w:t>
      </w:r>
      <w:r w:rsidRPr="006923B7">
        <w:rPr>
          <w:rFonts w:ascii="Times New Roman" w:hAnsi="Times New Roman" w:cs="Times New Roman"/>
          <w:b/>
        </w:rPr>
        <w:t>)</w:t>
      </w:r>
    </w:p>
    <w:p w14:paraId="6A817D57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4B25A9C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4AC44003" w14:textId="77777777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proofErr w:type="spellStart"/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db.Students.insertMany</w:t>
      </w:r>
      <w:proofErr w:type="spellEnd"/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([</w:t>
      </w:r>
    </w:p>
    <w:p w14:paraId="65D89D30" w14:textId="77777777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_id": 1, "name": "Alice", "age": 20, "scores":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math": 85, "science":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90 }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},</w:t>
      </w:r>
    </w:p>
    <w:p w14:paraId="42131C12" w14:textId="77777777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_id": 2, "name": "Bob", "age": 22, "scores":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math": 78, "science":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82 }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},</w:t>
      </w:r>
    </w:p>
    <w:p w14:paraId="7228AC03" w14:textId="77777777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_id": 3, "name": "Charlie", "age": 21, "scores":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math": 92, "science":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88 }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},</w:t>
      </w:r>
    </w:p>
    <w:p w14:paraId="1D5BE840" w14:textId="77777777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_id": 4, "name": "Daisy", "age": 23, "scores":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math": 68, "science":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74 }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</w:t>
      </w:r>
    </w:p>
    <w:p w14:paraId="554CE9B7" w14:textId="69E9AE26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])</w:t>
      </w:r>
    </w:p>
    <w:p w14:paraId="32FD76E6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3041D79A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352634F1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7B378567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23904760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665A83A9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153B007B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50BB39CE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1AE61217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4033B07F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116A843D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40BFF7EC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D57BDE6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8B858A8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EA59683" w14:textId="2A1D14EC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018BD7DE" w14:textId="2C553616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BA7BCE">
        <w:rPr>
          <w:rFonts w:ascii="Times New Roman" w:hAnsi="Times New Roman" w:cs="Times New Roman"/>
          <w:b/>
        </w:rPr>
        <w:drawing>
          <wp:inline distT="0" distB="0" distL="0" distR="0" wp14:anchorId="5C08BDE9" wp14:editId="6D0C2760">
            <wp:extent cx="5814695" cy="3195638"/>
            <wp:effectExtent l="0" t="0" r="0" b="5080"/>
            <wp:docPr id="144495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59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1969" cy="31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C9FC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71B15F10" w14:textId="1305FA33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4</w:t>
      </w:r>
      <w:r w:rsidRPr="006923B7">
        <w:rPr>
          <w:rFonts w:ascii="Times New Roman" w:hAnsi="Times New Roman" w:cs="Times New Roman"/>
          <w:b/>
        </w:rPr>
        <w:t>)</w:t>
      </w:r>
    </w:p>
    <w:p w14:paraId="3C98CF3D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D533CB0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6BA0378A" w14:textId="77777777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proofErr w:type="spellStart"/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db.Courses.insertMany</w:t>
      </w:r>
      <w:proofErr w:type="spellEnd"/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([</w:t>
      </w:r>
    </w:p>
    <w:p w14:paraId="7C7F88E3" w14:textId="77777777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_id": 101, "</w:t>
      </w:r>
      <w:proofErr w:type="spell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courseName</w:t>
      </w:r>
      <w:proofErr w:type="spell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": "Mathematics", "instructor": "Dr. Smith", "</w:t>
      </w:r>
      <w:proofErr w:type="spell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studentsEnrolled</w:t>
      </w:r>
      <w:proofErr w:type="spell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": [1, 2, 3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] }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,</w:t>
      </w:r>
    </w:p>
    <w:p w14:paraId="43B37210" w14:textId="77777777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_id": 102, "</w:t>
      </w:r>
      <w:proofErr w:type="spell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courseName</w:t>
      </w:r>
      <w:proofErr w:type="spell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": "Science", "instructor": "Dr. Adams", "</w:t>
      </w:r>
      <w:proofErr w:type="spell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studentsEnrolled</w:t>
      </w:r>
      <w:proofErr w:type="spell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": [2, 3, 4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] }</w:t>
      </w:r>
      <w:proofErr w:type="gramEnd"/>
    </w:p>
    <w:p w14:paraId="393B8CD1" w14:textId="562BA48E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])</w:t>
      </w:r>
    </w:p>
    <w:p w14:paraId="4641EB6E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63F98D42" w14:textId="69F1B612" w:rsidR="00BA7BCE" w:rsidRP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77AD1768" w14:textId="54A54CDE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BA7BCE">
        <w:rPr>
          <w:rFonts w:ascii="Times New Roman" w:hAnsi="Times New Roman" w:cs="Times New Roman"/>
          <w:b/>
        </w:rPr>
        <w:drawing>
          <wp:inline distT="0" distB="0" distL="0" distR="0" wp14:anchorId="6482CDF8" wp14:editId="545CA001">
            <wp:extent cx="5909945" cy="2114550"/>
            <wp:effectExtent l="0" t="0" r="0" b="0"/>
            <wp:docPr id="191108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82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0348" cy="211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7632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5E02E167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65A63045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391722DF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1BCB603A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397287D5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7E22C90F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625405B0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09DBF100" w14:textId="13B18DF9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5</w:t>
      </w:r>
      <w:r w:rsidR="006848F8">
        <w:rPr>
          <w:rFonts w:ascii="Times New Roman" w:hAnsi="Times New Roman" w:cs="Times New Roman"/>
          <w:b/>
        </w:rPr>
        <w:t xml:space="preserve"> – Part 1</w:t>
      </w:r>
      <w:r w:rsidRPr="006923B7">
        <w:rPr>
          <w:rFonts w:ascii="Times New Roman" w:hAnsi="Times New Roman" w:cs="Times New Roman"/>
          <w:b/>
        </w:rPr>
        <w:t>)</w:t>
      </w:r>
    </w:p>
    <w:p w14:paraId="55B94D5D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0D9C3C0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50FEB0DC" w14:textId="09A833DE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proofErr w:type="spellStart"/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db.Students.findOne</w:t>
      </w:r>
      <w:proofErr w:type="spell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({ "</w:t>
      </w:r>
      <w:proofErr w:type="spell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scores.math</w:t>
      </w:r>
      <w:proofErr w:type="spellEnd"/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gte</w:t>
      </w:r>
      <w:proofErr w:type="spell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85 }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, "age":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lt</w:t>
      </w:r>
      <w:proofErr w:type="spell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22 }</w:t>
      </w:r>
      <w:proofErr w:type="gramEnd"/>
      <w:r w:rsidRPr="00BA7BCE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})</w:t>
      </w:r>
    </w:p>
    <w:p w14:paraId="1B23D921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55D3BBC4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36D731DC" w14:textId="456A0DC8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  <w:r w:rsidRPr="00BA7BCE">
        <w:rPr>
          <w:rFonts w:ascii="Times New Roman" w:hAnsi="Times New Roman" w:cs="Times New Roman"/>
        </w:rPr>
        <w:drawing>
          <wp:inline distT="0" distB="0" distL="0" distR="0" wp14:anchorId="109F9610" wp14:editId="554CA693">
            <wp:extent cx="5781717" cy="2476518"/>
            <wp:effectExtent l="0" t="0" r="9525" b="0"/>
            <wp:docPr id="109494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44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717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8A01" w14:textId="77777777" w:rsidR="006848F8" w:rsidRDefault="006848F8" w:rsidP="006848F8">
      <w:pPr>
        <w:spacing w:line="276" w:lineRule="auto"/>
        <w:rPr>
          <w:rFonts w:ascii="Times New Roman" w:hAnsi="Times New Roman" w:cs="Times New Roman"/>
          <w:b/>
        </w:rPr>
      </w:pPr>
    </w:p>
    <w:p w14:paraId="60063682" w14:textId="74ECB858" w:rsidR="006848F8" w:rsidRPr="006923B7" w:rsidRDefault="006848F8" w:rsidP="006848F8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 xml:space="preserve">5 – Part </w:t>
      </w:r>
      <w:r>
        <w:rPr>
          <w:rFonts w:ascii="Times New Roman" w:hAnsi="Times New Roman" w:cs="Times New Roman"/>
          <w:b/>
        </w:rPr>
        <w:t>2</w:t>
      </w:r>
      <w:r w:rsidRPr="006923B7">
        <w:rPr>
          <w:rFonts w:ascii="Times New Roman" w:hAnsi="Times New Roman" w:cs="Times New Roman"/>
          <w:b/>
        </w:rPr>
        <w:t>)</w:t>
      </w:r>
    </w:p>
    <w:p w14:paraId="696612AF" w14:textId="77777777" w:rsidR="006848F8" w:rsidRPr="006923B7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BE7AE47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1DDF7881" w14:textId="0161761F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db.Courses.findOne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({ "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studentsEnrolled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": 3, "instructor": "Dr. Adams" })</w:t>
      </w:r>
    </w:p>
    <w:p w14:paraId="1854B4E3" w14:textId="77777777" w:rsidR="006848F8" w:rsidRPr="006923B7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211E9C4C" w14:textId="77777777" w:rsidR="006848F8" w:rsidRPr="006923B7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2E5EC243" w14:textId="496F396A" w:rsidR="006848F8" w:rsidRPr="006923B7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  <w:r w:rsidRPr="006848F8">
        <w:rPr>
          <w:rFonts w:ascii="Times New Roman" w:hAnsi="Times New Roman" w:cs="Times New Roman"/>
        </w:rPr>
        <w:drawing>
          <wp:inline distT="0" distB="0" distL="0" distR="0" wp14:anchorId="4AFA77B7" wp14:editId="05CF8A04">
            <wp:extent cx="5838868" cy="2686070"/>
            <wp:effectExtent l="0" t="0" r="9525" b="0"/>
            <wp:docPr id="38546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5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8868" cy="26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5617" w14:textId="77777777" w:rsidR="006848F8" w:rsidRDefault="006848F8" w:rsidP="006848F8">
      <w:pPr>
        <w:spacing w:line="276" w:lineRule="auto"/>
        <w:rPr>
          <w:rFonts w:ascii="Times New Roman" w:hAnsi="Times New Roman" w:cs="Times New Roman"/>
          <w:b/>
        </w:rPr>
      </w:pPr>
    </w:p>
    <w:p w14:paraId="26509B93" w14:textId="77777777" w:rsidR="006848F8" w:rsidRDefault="006848F8" w:rsidP="006848F8">
      <w:pPr>
        <w:spacing w:line="276" w:lineRule="auto"/>
        <w:rPr>
          <w:rFonts w:ascii="Times New Roman" w:hAnsi="Times New Roman" w:cs="Times New Roman"/>
          <w:b/>
        </w:rPr>
      </w:pPr>
    </w:p>
    <w:p w14:paraId="28DAC317" w14:textId="77777777" w:rsidR="006848F8" w:rsidRDefault="006848F8" w:rsidP="006848F8">
      <w:pPr>
        <w:spacing w:line="276" w:lineRule="auto"/>
        <w:rPr>
          <w:rFonts w:ascii="Times New Roman" w:hAnsi="Times New Roman" w:cs="Times New Roman"/>
          <w:b/>
        </w:rPr>
      </w:pPr>
    </w:p>
    <w:p w14:paraId="6B9AE282" w14:textId="77777777" w:rsidR="006848F8" w:rsidRDefault="006848F8" w:rsidP="006848F8">
      <w:pPr>
        <w:spacing w:line="276" w:lineRule="auto"/>
        <w:rPr>
          <w:rFonts w:ascii="Times New Roman" w:hAnsi="Times New Roman" w:cs="Times New Roman"/>
          <w:b/>
        </w:rPr>
      </w:pPr>
    </w:p>
    <w:p w14:paraId="3B7EF043" w14:textId="77777777" w:rsidR="006848F8" w:rsidRDefault="006848F8" w:rsidP="006848F8">
      <w:pPr>
        <w:spacing w:line="276" w:lineRule="auto"/>
        <w:rPr>
          <w:rFonts w:ascii="Times New Roman" w:hAnsi="Times New Roman" w:cs="Times New Roman"/>
          <w:b/>
        </w:rPr>
      </w:pPr>
    </w:p>
    <w:p w14:paraId="52FABE35" w14:textId="77777777" w:rsidR="006848F8" w:rsidRDefault="006848F8" w:rsidP="006848F8">
      <w:pPr>
        <w:spacing w:line="276" w:lineRule="auto"/>
        <w:rPr>
          <w:rFonts w:ascii="Times New Roman" w:hAnsi="Times New Roman" w:cs="Times New Roman"/>
          <w:b/>
        </w:rPr>
      </w:pPr>
    </w:p>
    <w:p w14:paraId="0D6CC856" w14:textId="77777777" w:rsidR="006848F8" w:rsidRDefault="006848F8" w:rsidP="006848F8">
      <w:pPr>
        <w:spacing w:line="276" w:lineRule="auto"/>
        <w:rPr>
          <w:rFonts w:ascii="Times New Roman" w:hAnsi="Times New Roman" w:cs="Times New Roman"/>
          <w:b/>
        </w:rPr>
      </w:pPr>
    </w:p>
    <w:p w14:paraId="5224E660" w14:textId="77777777" w:rsidR="006848F8" w:rsidRDefault="006848F8" w:rsidP="006848F8">
      <w:pPr>
        <w:spacing w:line="276" w:lineRule="auto"/>
        <w:rPr>
          <w:rFonts w:ascii="Times New Roman" w:hAnsi="Times New Roman" w:cs="Times New Roman"/>
          <w:b/>
        </w:rPr>
      </w:pPr>
    </w:p>
    <w:p w14:paraId="1AEF0E59" w14:textId="77777777" w:rsidR="006848F8" w:rsidRDefault="006848F8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4B4358D" w14:textId="39B3F2AB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6</w:t>
      </w:r>
      <w:r w:rsidR="006848F8">
        <w:rPr>
          <w:rFonts w:ascii="Times New Roman" w:hAnsi="Times New Roman" w:cs="Times New Roman"/>
          <w:b/>
        </w:rPr>
        <w:t xml:space="preserve"> – Part 1</w:t>
      </w:r>
      <w:r w:rsidRPr="006923B7">
        <w:rPr>
          <w:rFonts w:ascii="Times New Roman" w:hAnsi="Times New Roman" w:cs="Times New Roman"/>
          <w:b/>
        </w:rPr>
        <w:t>)</w:t>
      </w:r>
    </w:p>
    <w:p w14:paraId="7077583B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D80D2DC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48B973E5" w14:textId="0176B9D7" w:rsidR="00BA7BCE" w:rsidRDefault="006848F8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db.Students.find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({ "</w:t>
      </w:r>
      <w:proofErr w:type="spell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scores.math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gte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80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, "</w:t>
      </w: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scores.science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lt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90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})</w:t>
      </w:r>
    </w:p>
    <w:p w14:paraId="77009E5F" w14:textId="77777777" w:rsidR="006848F8" w:rsidRPr="006923B7" w:rsidRDefault="006848F8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4B85350B" w14:textId="4771520D" w:rsidR="00BA7BCE" w:rsidRPr="006848F8" w:rsidRDefault="00BA7BCE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5050CE9F" w14:textId="344AF922" w:rsidR="00BA7BCE" w:rsidRDefault="006848F8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848F8">
        <w:rPr>
          <w:rFonts w:ascii="Times New Roman" w:hAnsi="Times New Roman" w:cs="Times New Roman"/>
          <w:b/>
        </w:rPr>
        <w:drawing>
          <wp:inline distT="0" distB="0" distL="0" distR="0" wp14:anchorId="3B446F35" wp14:editId="374C1377">
            <wp:extent cx="5876925" cy="2276475"/>
            <wp:effectExtent l="0" t="0" r="9525" b="9525"/>
            <wp:docPr id="177489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5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9328" cy="227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57EF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344F4A7D" w14:textId="0D40FB9C" w:rsidR="006848F8" w:rsidRPr="006923B7" w:rsidRDefault="006848F8" w:rsidP="006848F8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 xml:space="preserve">6 – Part </w:t>
      </w:r>
      <w:r>
        <w:rPr>
          <w:rFonts w:ascii="Times New Roman" w:hAnsi="Times New Roman" w:cs="Times New Roman"/>
          <w:b/>
        </w:rPr>
        <w:t>2</w:t>
      </w:r>
      <w:r w:rsidRPr="006923B7">
        <w:rPr>
          <w:rFonts w:ascii="Times New Roman" w:hAnsi="Times New Roman" w:cs="Times New Roman"/>
          <w:b/>
        </w:rPr>
        <w:t>)</w:t>
      </w:r>
    </w:p>
    <w:p w14:paraId="60E95F75" w14:textId="77777777" w:rsidR="006848F8" w:rsidRPr="006923B7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3FFFCFB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12828769" w14:textId="757415A8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db.Students.find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({ $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or: [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age":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lt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23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},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spell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scores.math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gte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85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} ]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})</w:t>
      </w:r>
    </w:p>
    <w:p w14:paraId="366AA673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0644233B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1F978C0A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2F72135A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028FDCA0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46679067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5468C3EC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4159146F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5316E63E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78AE3DD1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7692E2B2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036FAE6F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456F21FA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20B7B76B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140B6029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0369BCCE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71304E57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07360B18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1FC72F7C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2F4A3290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499AFBC3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32C065E5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3647BDB7" w14:textId="77777777" w:rsidR="006848F8" w:rsidRPr="006923B7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3491833D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4D648890" w14:textId="70E9F11F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848F8">
        <w:rPr>
          <w:rFonts w:ascii="Times New Roman" w:hAnsi="Times New Roman" w:cs="Times New Roman"/>
          <w:b/>
        </w:rPr>
        <w:drawing>
          <wp:inline distT="0" distB="0" distL="0" distR="0" wp14:anchorId="59D4141E" wp14:editId="5CA6ACE1">
            <wp:extent cx="5938520" cy="5815013"/>
            <wp:effectExtent l="0" t="0" r="5080" b="0"/>
            <wp:docPr id="37526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61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739" cy="581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1E3E" w14:textId="7945DB4F" w:rsidR="006848F8" w:rsidRDefault="006848F8" w:rsidP="001A6C3A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0CF4BD1" w14:textId="44D0446F" w:rsidR="006848F8" w:rsidRPr="006923B7" w:rsidRDefault="006848F8" w:rsidP="006848F8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 xml:space="preserve">6 – Part </w:t>
      </w:r>
      <w:r>
        <w:rPr>
          <w:rFonts w:ascii="Times New Roman" w:hAnsi="Times New Roman" w:cs="Times New Roman"/>
          <w:b/>
        </w:rPr>
        <w:t>3</w:t>
      </w:r>
      <w:r w:rsidRPr="006923B7">
        <w:rPr>
          <w:rFonts w:ascii="Times New Roman" w:hAnsi="Times New Roman" w:cs="Times New Roman"/>
          <w:b/>
        </w:rPr>
        <w:t>)</w:t>
      </w:r>
    </w:p>
    <w:p w14:paraId="6B9C7028" w14:textId="77777777" w:rsidR="006848F8" w:rsidRPr="006923B7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B87A990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79D88B34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db.Students.find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({ </w:t>
      </w:r>
    </w:p>
    <w:p w14:paraId="03614035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"</w:t>
      </w: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scores.science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gte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80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, </w:t>
      </w:r>
    </w:p>
    <w:p w14:paraId="44E8DD89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$or: [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spell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scores.math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lt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75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},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age":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gt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22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} ]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</w:t>
      </w:r>
    </w:p>
    <w:p w14:paraId="40ACBFD8" w14:textId="3487B806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})</w:t>
      </w:r>
    </w:p>
    <w:p w14:paraId="2EEEB7CA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7CB1F31B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0A3FCD35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1AC7C83D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6F626C49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32C84398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73053260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736BDB5C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0EEF13AC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15D02FB0" w14:textId="77777777" w:rsidR="006848F8" w:rsidRPr="006923B7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3E489AEF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7BE74E49" w14:textId="654163C5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848F8">
        <w:rPr>
          <w:rFonts w:ascii="Times New Roman" w:hAnsi="Times New Roman" w:cs="Times New Roman"/>
          <w:b/>
        </w:rPr>
        <w:drawing>
          <wp:inline distT="0" distB="0" distL="0" distR="0" wp14:anchorId="513E8BAD" wp14:editId="67814503">
            <wp:extent cx="5305464" cy="1266834"/>
            <wp:effectExtent l="0" t="0" r="9525" b="9525"/>
            <wp:docPr id="197770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00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5464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9957" w14:textId="77777777" w:rsidR="006848F8" w:rsidRDefault="006848F8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6AFB9E7" w14:textId="54D2D685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7</w:t>
      </w:r>
      <w:r w:rsidRPr="006923B7">
        <w:rPr>
          <w:rFonts w:ascii="Times New Roman" w:hAnsi="Times New Roman" w:cs="Times New Roman"/>
          <w:b/>
        </w:rPr>
        <w:t>)</w:t>
      </w:r>
    </w:p>
    <w:p w14:paraId="4E7BD990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05652E4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7CFFA771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db.Students.updateOne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</w:t>
      </w:r>
    </w:p>
    <w:p w14:paraId="76C7906F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name": "Bob", "</w:t>
      </w: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scores.math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gte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75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},</w:t>
      </w:r>
    </w:p>
    <w:p w14:paraId="60FCF23A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inc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spell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scores.science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1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</w:t>
      </w:r>
    </w:p>
    <w:p w14:paraId="1BFEEE8A" w14:textId="62E5774E" w:rsidR="00BA7BCE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)</w:t>
      </w:r>
    </w:p>
    <w:p w14:paraId="72F19950" w14:textId="77777777" w:rsidR="006848F8" w:rsidRPr="006923B7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2E3E0939" w14:textId="399392A4" w:rsidR="00BA7BCE" w:rsidRPr="006848F8" w:rsidRDefault="00BA7BCE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1CF4A038" w14:textId="24F858A9" w:rsidR="00BA7BCE" w:rsidRDefault="006848F8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848F8">
        <w:rPr>
          <w:rFonts w:ascii="Times New Roman" w:hAnsi="Times New Roman" w:cs="Times New Roman"/>
          <w:b/>
        </w:rPr>
        <w:drawing>
          <wp:inline distT="0" distB="0" distL="0" distR="0" wp14:anchorId="666E132C" wp14:editId="27E27FA3">
            <wp:extent cx="4010054" cy="2724170"/>
            <wp:effectExtent l="0" t="0" r="9525" b="0"/>
            <wp:docPr id="20148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0054" cy="27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A34F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1135D0C0" w14:textId="7605DC40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8</w:t>
      </w:r>
      <w:r w:rsidRPr="006923B7">
        <w:rPr>
          <w:rFonts w:ascii="Times New Roman" w:hAnsi="Times New Roman" w:cs="Times New Roman"/>
          <w:b/>
        </w:rPr>
        <w:t>)</w:t>
      </w:r>
    </w:p>
    <w:p w14:paraId="58961BBB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1B2C7CD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7A446BC3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db.Students.updateMany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</w:t>
      </w:r>
    </w:p>
    <w:p w14:paraId="2DE70490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spell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scores.science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lt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80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, "age":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gt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22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},</w:t>
      </w:r>
    </w:p>
    <w:p w14:paraId="12A6D15F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inc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spell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scores.math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5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</w:t>
      </w:r>
    </w:p>
    <w:p w14:paraId="49C01BD1" w14:textId="24BAE0D0" w:rsidR="00BA7BCE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)</w:t>
      </w:r>
    </w:p>
    <w:p w14:paraId="6B7CF0F1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73F76C24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7479DEDE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66AC8A52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276810E9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441F4CDC" w14:textId="77777777" w:rsidR="006848F8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15834C7F" w14:textId="77777777" w:rsidR="006848F8" w:rsidRPr="006923B7" w:rsidRDefault="006848F8" w:rsidP="006848F8">
      <w:pPr>
        <w:spacing w:line="276" w:lineRule="auto"/>
        <w:ind w:left="720"/>
        <w:rPr>
          <w:rFonts w:ascii="Times New Roman" w:hAnsi="Times New Roman" w:cs="Times New Roman"/>
        </w:rPr>
      </w:pPr>
    </w:p>
    <w:p w14:paraId="691FA597" w14:textId="691A5284" w:rsidR="00BA7BCE" w:rsidRPr="006848F8" w:rsidRDefault="00BA7BCE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7E20750F" w14:textId="41704BE9" w:rsidR="00BA7BCE" w:rsidRDefault="006848F8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848F8">
        <w:rPr>
          <w:rFonts w:ascii="Times New Roman" w:hAnsi="Times New Roman" w:cs="Times New Roman"/>
          <w:b/>
        </w:rPr>
        <w:drawing>
          <wp:inline distT="0" distB="0" distL="0" distR="0" wp14:anchorId="0C1D0403" wp14:editId="502F9CD0">
            <wp:extent cx="4419632" cy="2628919"/>
            <wp:effectExtent l="0" t="0" r="0" b="0"/>
            <wp:docPr id="92207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8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9632" cy="26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A05D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32B31C0B" w14:textId="6BE00C32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9</w:t>
      </w:r>
      <w:r w:rsidRPr="006923B7">
        <w:rPr>
          <w:rFonts w:ascii="Times New Roman" w:hAnsi="Times New Roman" w:cs="Times New Roman"/>
          <w:b/>
        </w:rPr>
        <w:t>)</w:t>
      </w:r>
    </w:p>
    <w:p w14:paraId="1C47AB17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47B43B6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07E152FF" w14:textId="26E59B8F" w:rsidR="00BA7BCE" w:rsidRDefault="006848F8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db.Students.deleteOne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({ "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name": "Daisy", "</w:t>
      </w: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scores.science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$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lt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80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})</w:t>
      </w:r>
    </w:p>
    <w:p w14:paraId="6A39A4C0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7B5C950E" w14:textId="518D7525" w:rsidR="00BA7BCE" w:rsidRPr="006848F8" w:rsidRDefault="00BA7BCE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29CF2E9A" w14:textId="5D3CD59B" w:rsidR="00BA7BCE" w:rsidRDefault="006848F8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848F8">
        <w:rPr>
          <w:rFonts w:ascii="Times New Roman" w:hAnsi="Times New Roman" w:cs="Times New Roman"/>
          <w:b/>
        </w:rPr>
        <w:drawing>
          <wp:inline distT="0" distB="0" distL="0" distR="0" wp14:anchorId="01DB86C3" wp14:editId="5DCD8615">
            <wp:extent cx="5734092" cy="1352560"/>
            <wp:effectExtent l="0" t="0" r="0" b="0"/>
            <wp:docPr id="78855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59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92" cy="135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6C2F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119F557B" w14:textId="7B837DFE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10</w:t>
      </w:r>
      <w:r w:rsidRPr="006923B7">
        <w:rPr>
          <w:rFonts w:ascii="Times New Roman" w:hAnsi="Times New Roman" w:cs="Times New Roman"/>
          <w:b/>
        </w:rPr>
        <w:t>)</w:t>
      </w:r>
    </w:p>
    <w:p w14:paraId="289F045C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7770B7E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435218F1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db.Courses.deleteMany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({</w:t>
      </w:r>
    </w:p>
    <w:p w14:paraId="3F93AF2A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$or: [</w:t>
      </w:r>
    </w:p>
    <w:p w14:paraId="1FB3C164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 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spellStart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studentsEnrolled</w:t>
      </w:r>
      <w:proofErr w:type="spell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":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2 }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,</w:t>
      </w:r>
    </w:p>
    <w:p w14:paraId="4E0ED8B8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  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{ "</w:t>
      </w:r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instructor": "Dr. Smith</w:t>
      </w:r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" }</w:t>
      </w:r>
      <w:proofErr w:type="gramEnd"/>
    </w:p>
    <w:p w14:paraId="2A9CD7F2" w14:textId="77777777" w:rsidR="006848F8" w:rsidRPr="006848F8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 xml:space="preserve">  ]</w:t>
      </w:r>
    </w:p>
    <w:p w14:paraId="2D00EB51" w14:textId="5E15353B" w:rsidR="00BA7BCE" w:rsidRDefault="006848F8" w:rsidP="006848F8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})</w:t>
      </w:r>
    </w:p>
    <w:p w14:paraId="175056B9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3D76288C" w14:textId="77777777" w:rsidR="006848F8" w:rsidRDefault="006848F8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529B80A9" w14:textId="77777777" w:rsidR="006848F8" w:rsidRDefault="006848F8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50167BFB" w14:textId="77777777" w:rsidR="006848F8" w:rsidRDefault="006848F8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39B64386" w14:textId="77777777" w:rsidR="006848F8" w:rsidRDefault="006848F8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364D4D5E" w14:textId="77777777" w:rsidR="006848F8" w:rsidRDefault="006848F8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1AE344E1" w14:textId="77777777" w:rsidR="006848F8" w:rsidRDefault="006848F8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00D44E85" w14:textId="77777777" w:rsidR="006848F8" w:rsidRDefault="006848F8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619DD62A" w14:textId="77777777" w:rsidR="006848F8" w:rsidRDefault="006848F8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1E684804" w14:textId="77777777" w:rsidR="006848F8" w:rsidRPr="006923B7" w:rsidRDefault="006848F8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426C965B" w14:textId="219F7CB9" w:rsidR="00BA7BCE" w:rsidRPr="006848F8" w:rsidRDefault="00BA7BCE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5AD0F9EC" w14:textId="5B9AB5AF" w:rsidR="00BA7BCE" w:rsidRDefault="006848F8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848F8">
        <w:rPr>
          <w:rFonts w:ascii="Times New Roman" w:hAnsi="Times New Roman" w:cs="Times New Roman"/>
          <w:b/>
        </w:rPr>
        <w:drawing>
          <wp:inline distT="0" distB="0" distL="0" distR="0" wp14:anchorId="5938D516" wp14:editId="74539703">
            <wp:extent cx="2847996" cy="2438418"/>
            <wp:effectExtent l="0" t="0" r="9525" b="0"/>
            <wp:docPr id="155221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116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7996" cy="24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BDC0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22D94526" w14:textId="7EAFAA21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11</w:t>
      </w:r>
      <w:r w:rsidRPr="006923B7">
        <w:rPr>
          <w:rFonts w:ascii="Times New Roman" w:hAnsi="Times New Roman" w:cs="Times New Roman"/>
          <w:b/>
        </w:rPr>
        <w:t>)</w:t>
      </w:r>
    </w:p>
    <w:p w14:paraId="043E947B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FD2E5B5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08C34559" w14:textId="7166AC1F" w:rsidR="00BA7BCE" w:rsidRDefault="006848F8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proofErr w:type="spellStart"/>
      <w:proofErr w:type="gramStart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db.Students.drop</w:t>
      </w:r>
      <w:proofErr w:type="spellEnd"/>
      <w:proofErr w:type="gramEnd"/>
      <w:r w:rsidRPr="006848F8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()</w:t>
      </w:r>
    </w:p>
    <w:p w14:paraId="46480CB9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4FF7A8F5" w14:textId="45D54F1E" w:rsidR="00BA7BCE" w:rsidRPr="006848F8" w:rsidRDefault="00BA7BCE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6B199385" w14:textId="213B1615" w:rsidR="00BA7BCE" w:rsidRDefault="006848F8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848F8">
        <w:rPr>
          <w:rFonts w:ascii="Times New Roman" w:hAnsi="Times New Roman" w:cs="Times New Roman"/>
          <w:b/>
        </w:rPr>
        <w:drawing>
          <wp:inline distT="0" distB="0" distL="0" distR="0" wp14:anchorId="72CAF9F2" wp14:editId="6FE39C57">
            <wp:extent cx="2743220" cy="685805"/>
            <wp:effectExtent l="0" t="0" r="0" b="0"/>
            <wp:docPr id="214666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64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6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E59B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7A12968F" w14:textId="341EAAFA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Q1</w:t>
      </w:r>
      <w:r>
        <w:rPr>
          <w:rFonts w:ascii="Times New Roman" w:hAnsi="Times New Roman" w:cs="Times New Roman"/>
          <w:b/>
        </w:rPr>
        <w:t>2</w:t>
      </w:r>
      <w:r w:rsidRPr="006923B7">
        <w:rPr>
          <w:rFonts w:ascii="Times New Roman" w:hAnsi="Times New Roman" w:cs="Times New Roman"/>
          <w:b/>
        </w:rPr>
        <w:t>)</w:t>
      </w:r>
    </w:p>
    <w:p w14:paraId="3626D586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ADA4CFA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73C7B762" w14:textId="1C67CCC9" w:rsidR="00BA7BCE" w:rsidRDefault="00005ECA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proofErr w:type="spellStart"/>
      <w:proofErr w:type="gramStart"/>
      <w:r w:rsidRPr="00005ECA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db.Courses.drop</w:t>
      </w:r>
      <w:proofErr w:type="spellEnd"/>
      <w:proofErr w:type="gramEnd"/>
      <w:r w:rsidRPr="00005ECA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()</w:t>
      </w:r>
    </w:p>
    <w:p w14:paraId="4FD31D04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1C54029B" w14:textId="09F1B74F" w:rsidR="00BA7BCE" w:rsidRPr="006848F8" w:rsidRDefault="00BA7BCE" w:rsidP="006848F8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5DF4C65B" w14:textId="1D65E2DA" w:rsidR="00BA7BCE" w:rsidRDefault="00005ECA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005ECA">
        <w:rPr>
          <w:rFonts w:ascii="Times New Roman" w:hAnsi="Times New Roman" w:cs="Times New Roman"/>
          <w:b/>
        </w:rPr>
        <w:drawing>
          <wp:inline distT="0" distB="0" distL="0" distR="0" wp14:anchorId="68BC7E5D" wp14:editId="2248A654">
            <wp:extent cx="1762138" cy="676280"/>
            <wp:effectExtent l="0" t="0" r="9525" b="9525"/>
            <wp:docPr id="11372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96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2138" cy="6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ADE2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13B537D4" w14:textId="77777777" w:rsidR="00005ECA" w:rsidRDefault="00005ECA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EB888EE" w14:textId="77777777" w:rsidR="00005ECA" w:rsidRDefault="00005ECA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2B7D65A" w14:textId="77777777" w:rsidR="00005ECA" w:rsidRDefault="00005ECA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14D2322" w14:textId="77777777" w:rsidR="00005ECA" w:rsidRDefault="00005ECA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E48E15B" w14:textId="77777777" w:rsidR="00005ECA" w:rsidRDefault="00005ECA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4A913F5" w14:textId="77777777" w:rsidR="00005ECA" w:rsidRDefault="00005ECA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AC96B06" w14:textId="77777777" w:rsidR="00005ECA" w:rsidRDefault="00005ECA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0C08EB9" w14:textId="77777777" w:rsidR="00005ECA" w:rsidRDefault="00005ECA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751D63C" w14:textId="77777777" w:rsidR="00005ECA" w:rsidRDefault="00005ECA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0FEA544" w14:textId="77777777" w:rsidR="00005ECA" w:rsidRDefault="00005ECA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AAB87E9" w14:textId="09947FFC" w:rsidR="00BA7BCE" w:rsidRPr="006923B7" w:rsidRDefault="00BA7BCE" w:rsidP="00BA7BCE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Q1</w:t>
      </w:r>
      <w:r>
        <w:rPr>
          <w:rFonts w:ascii="Times New Roman" w:hAnsi="Times New Roman" w:cs="Times New Roman"/>
          <w:b/>
        </w:rPr>
        <w:t>3</w:t>
      </w:r>
      <w:r w:rsidRPr="006923B7">
        <w:rPr>
          <w:rFonts w:ascii="Times New Roman" w:hAnsi="Times New Roman" w:cs="Times New Roman"/>
          <w:b/>
        </w:rPr>
        <w:t>)</w:t>
      </w:r>
    </w:p>
    <w:p w14:paraId="2189F9E5" w14:textId="77777777" w:rsidR="00BA7BCE" w:rsidRPr="006923B7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5449098" w14:textId="77777777" w:rsidR="00BA7BCE" w:rsidRDefault="00BA7BCE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MongoDB Shell </w:t>
      </w:r>
      <w:r w:rsidRPr="00A51B67">
        <w:rPr>
          <w:rFonts w:ascii="Times New Roman" w:hAnsi="Times New Roman" w:cs="Times New Roman"/>
          <w:b/>
          <w:highlight w:val="darkCyan"/>
        </w:rPr>
        <w:t>Query Text:</w:t>
      </w:r>
    </w:p>
    <w:p w14:paraId="342AE5AE" w14:textId="3253B4E2" w:rsidR="00BA7BCE" w:rsidRDefault="00005ECA" w:rsidP="00BA7BCE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lang w:val="en-PK"/>
        </w:rPr>
      </w:pPr>
      <w:proofErr w:type="spellStart"/>
      <w:proofErr w:type="gramStart"/>
      <w:r w:rsidRPr="00005ECA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db.dropDatabase</w:t>
      </w:r>
      <w:proofErr w:type="spellEnd"/>
      <w:proofErr w:type="gramEnd"/>
      <w:r w:rsidRPr="00005ECA">
        <w:rPr>
          <w:rFonts w:ascii="Times New Roman" w:hAnsi="Times New Roman" w:cs="Times New Roman"/>
          <w:bCs/>
          <w:sz w:val="22"/>
          <w:szCs w:val="22"/>
          <w:highlight w:val="lightGray"/>
          <w:lang w:val="en-PK"/>
        </w:rPr>
        <w:t>()</w:t>
      </w:r>
    </w:p>
    <w:p w14:paraId="066878CB" w14:textId="77777777" w:rsidR="00005ECA" w:rsidRPr="006923B7" w:rsidRDefault="00005ECA" w:rsidP="00BA7BCE">
      <w:pPr>
        <w:spacing w:line="276" w:lineRule="auto"/>
        <w:ind w:left="720"/>
        <w:rPr>
          <w:rFonts w:ascii="Times New Roman" w:hAnsi="Times New Roman" w:cs="Times New Roman"/>
        </w:rPr>
      </w:pPr>
    </w:p>
    <w:p w14:paraId="3953BF16" w14:textId="6416D673" w:rsidR="00BA7BCE" w:rsidRPr="00005ECA" w:rsidRDefault="00BA7BCE" w:rsidP="00005ECA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5CD68FB9" w14:textId="716EE8EA" w:rsidR="00BA7BCE" w:rsidRDefault="00005ECA" w:rsidP="00BA7BCE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005ECA">
        <w:rPr>
          <w:rFonts w:ascii="Times New Roman" w:hAnsi="Times New Roman" w:cs="Times New Roman"/>
          <w:b/>
        </w:rPr>
        <w:drawing>
          <wp:inline distT="0" distB="0" distL="0" distR="0" wp14:anchorId="46EA5038" wp14:editId="26144DE3">
            <wp:extent cx="2743220" cy="666755"/>
            <wp:effectExtent l="0" t="0" r="0" b="0"/>
            <wp:docPr id="103019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920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6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6759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1B751D8B" w14:textId="77777777" w:rsidR="00BA7BCE" w:rsidRDefault="00BA7BCE" w:rsidP="001A6C3A">
      <w:pPr>
        <w:spacing w:line="276" w:lineRule="auto"/>
        <w:rPr>
          <w:rFonts w:ascii="Times New Roman" w:hAnsi="Times New Roman" w:cs="Times New Roman"/>
          <w:b/>
        </w:rPr>
      </w:pPr>
    </w:p>
    <w:p w14:paraId="2E9F1D16" w14:textId="77777777" w:rsidR="00E80687" w:rsidRPr="00537A6F" w:rsidRDefault="00E80687" w:rsidP="00537A6F">
      <w:pPr>
        <w:tabs>
          <w:tab w:val="left" w:pos="4622"/>
        </w:tabs>
        <w:rPr>
          <w:rFonts w:ascii="Times New Roman" w:hAnsi="Times New Roman" w:cs="Times New Roman"/>
        </w:rPr>
      </w:pPr>
    </w:p>
    <w:sectPr w:rsidR="00E80687" w:rsidRPr="00537A6F" w:rsidSect="002E05FD">
      <w:headerReference w:type="even" r:id="rId28"/>
      <w:headerReference w:type="default" r:id="rId29"/>
      <w:footerReference w:type="default" r:id="rId30"/>
      <w:headerReference w:type="first" r:id="rId31"/>
      <w:footerReference w:type="first" r:id="rId32"/>
      <w:pgSz w:w="12240" w:h="15840" w:code="1"/>
      <w:pgMar w:top="720" w:right="720" w:bottom="0" w:left="720" w:header="0" w:footer="0" w:gutter="0"/>
      <w:pgBorders w:display="notFirstPage" w:offsetFrom="page">
        <w:top w:val="thinThickThinMediumGap" w:sz="24" w:space="24" w:color="auto" w:shadow="1"/>
        <w:left w:val="thinThickThinMediumGap" w:sz="24" w:space="24" w:color="auto" w:shadow="1"/>
        <w:bottom w:val="thinThickThinMediumGap" w:sz="24" w:space="24" w:color="auto" w:shadow="1"/>
        <w:right w:val="thinThickThinMediumGap" w:sz="2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F1823" w14:textId="77777777" w:rsidR="00992EAB" w:rsidRDefault="00992EAB" w:rsidP="00E74B29">
      <w:r>
        <w:separator/>
      </w:r>
    </w:p>
  </w:endnote>
  <w:endnote w:type="continuationSeparator" w:id="0">
    <w:p w14:paraId="4FC4A960" w14:textId="77777777" w:rsidR="00992EAB" w:rsidRDefault="00992EAB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104D" w14:textId="16A275EC" w:rsidR="00D40F3E" w:rsidRDefault="00D40F3E" w:rsidP="002E05FD">
    <w:pPr>
      <w:pStyle w:val="Footer"/>
    </w:pPr>
  </w:p>
  <w:p w14:paraId="42DC33A0" w14:textId="77777777" w:rsidR="00D40F3E" w:rsidRDefault="00D4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8AE6" w14:textId="33745F13" w:rsidR="00D40F3E" w:rsidRPr="003004DC" w:rsidRDefault="00D40F3E">
    <w:pPr>
      <w:pStyle w:val="Footer"/>
      <w:jc w:val="center"/>
    </w:pPr>
  </w:p>
  <w:p w14:paraId="79785817" w14:textId="51F4EE4A" w:rsidR="00D40F3E" w:rsidRDefault="00D4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A1D9" w14:textId="77777777" w:rsidR="00992EAB" w:rsidRDefault="00992EAB" w:rsidP="00E74B29">
      <w:r>
        <w:separator/>
      </w:r>
    </w:p>
  </w:footnote>
  <w:footnote w:type="continuationSeparator" w:id="0">
    <w:p w14:paraId="32F88463" w14:textId="77777777" w:rsidR="00992EAB" w:rsidRDefault="00992EAB" w:rsidP="00E7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5EE7" w14:textId="3C667C87" w:rsidR="00217842" w:rsidRDefault="002E05F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648ED" wp14:editId="45E3E52A">
              <wp:simplePos x="0" y="0"/>
              <wp:positionH relativeFrom="page">
                <wp:posOffset>-237994</wp:posOffset>
              </wp:positionH>
              <wp:positionV relativeFrom="page">
                <wp:posOffset>-38170</wp:posOffset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6EE2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C648ED" id="Group 171" o:spid="_x0000_s1026" style="position:absolute;margin-left:-18.75pt;margin-top:-3pt;width:133.9pt;height:80.65pt;z-index:251661312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76166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D366EE2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CCE2" w14:textId="02BBFB1D" w:rsidR="00217842" w:rsidRDefault="002178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770046" wp14:editId="4B910F1C">
              <wp:simplePos x="0" y="0"/>
              <wp:positionH relativeFrom="page">
                <wp:posOffset>6309864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7339F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770046" id="Group 179" o:spid="_x0000_s1032" style="position:absolute;margin-left:496.85pt;margin-top:0;width:133.9pt;height:80.65pt;z-index:251663360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76166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297339F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660D" w14:textId="2BA5C330" w:rsidR="00865DBB" w:rsidRPr="00865DBB" w:rsidRDefault="003004DC" w:rsidP="00865DB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CCF5F0" wp14:editId="094AF735">
          <wp:simplePos x="0" y="0"/>
          <wp:positionH relativeFrom="margin">
            <wp:posOffset>4911090</wp:posOffset>
          </wp:positionH>
          <wp:positionV relativeFrom="paragraph">
            <wp:posOffset>171651</wp:posOffset>
          </wp:positionV>
          <wp:extent cx="1933504" cy="669290"/>
          <wp:effectExtent l="0" t="0" r="0" b="0"/>
          <wp:wrapNone/>
          <wp:docPr id="269361291" name="Picture 26936129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04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F3E">
      <w:rPr>
        <w:noProof/>
      </w:rPr>
      <w:drawing>
        <wp:anchor distT="0" distB="0" distL="114300" distR="114300" simplePos="0" relativeHeight="251658240" behindDoc="0" locked="0" layoutInCell="1" allowOverlap="1" wp14:anchorId="1F0B351C" wp14:editId="0D7659B9">
          <wp:simplePos x="0" y="0"/>
          <wp:positionH relativeFrom="margin">
            <wp:align>left</wp:align>
          </wp:positionH>
          <wp:positionV relativeFrom="paragraph">
            <wp:posOffset>173856</wp:posOffset>
          </wp:positionV>
          <wp:extent cx="2898289" cy="703709"/>
          <wp:effectExtent l="0" t="0" r="0" b="1270"/>
          <wp:wrapNone/>
          <wp:docPr id="104192782" name="Picture 104192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8289" cy="703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F3C"/>
    <w:multiLevelType w:val="hybridMultilevel"/>
    <w:tmpl w:val="7E9C8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415A5"/>
    <w:multiLevelType w:val="hybridMultilevel"/>
    <w:tmpl w:val="138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D27AC"/>
    <w:multiLevelType w:val="hybridMultilevel"/>
    <w:tmpl w:val="76EE1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0712F"/>
    <w:multiLevelType w:val="hybridMultilevel"/>
    <w:tmpl w:val="D644A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11F1F"/>
    <w:multiLevelType w:val="hybridMultilevel"/>
    <w:tmpl w:val="2B68C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2469C"/>
    <w:multiLevelType w:val="hybridMultilevel"/>
    <w:tmpl w:val="1FAEC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D7AC9"/>
    <w:multiLevelType w:val="hybridMultilevel"/>
    <w:tmpl w:val="73108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26A58"/>
    <w:multiLevelType w:val="hybridMultilevel"/>
    <w:tmpl w:val="2080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E7855"/>
    <w:multiLevelType w:val="hybridMultilevel"/>
    <w:tmpl w:val="40882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70864"/>
    <w:multiLevelType w:val="hybridMultilevel"/>
    <w:tmpl w:val="113EC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66019"/>
    <w:multiLevelType w:val="hybridMultilevel"/>
    <w:tmpl w:val="DA42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15B7D"/>
    <w:multiLevelType w:val="hybridMultilevel"/>
    <w:tmpl w:val="3B0ED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B3C40"/>
    <w:multiLevelType w:val="hybridMultilevel"/>
    <w:tmpl w:val="43E2C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3062E3"/>
    <w:multiLevelType w:val="hybridMultilevel"/>
    <w:tmpl w:val="AFB08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495468">
    <w:abstractNumId w:val="1"/>
  </w:num>
  <w:num w:numId="2" w16cid:durableId="1903054485">
    <w:abstractNumId w:val="0"/>
  </w:num>
  <w:num w:numId="3" w16cid:durableId="1471631177">
    <w:abstractNumId w:val="14"/>
  </w:num>
  <w:num w:numId="4" w16cid:durableId="1898588660">
    <w:abstractNumId w:val="8"/>
  </w:num>
  <w:num w:numId="5" w16cid:durableId="1349597919">
    <w:abstractNumId w:val="3"/>
  </w:num>
  <w:num w:numId="6" w16cid:durableId="585965511">
    <w:abstractNumId w:val="2"/>
  </w:num>
  <w:num w:numId="7" w16cid:durableId="313145206">
    <w:abstractNumId w:val="13"/>
  </w:num>
  <w:num w:numId="8" w16cid:durableId="65805904">
    <w:abstractNumId w:val="6"/>
  </w:num>
  <w:num w:numId="9" w16cid:durableId="1757432138">
    <w:abstractNumId w:val="4"/>
  </w:num>
  <w:num w:numId="10" w16cid:durableId="1035155849">
    <w:abstractNumId w:val="7"/>
  </w:num>
  <w:num w:numId="11" w16cid:durableId="783496548">
    <w:abstractNumId w:val="10"/>
  </w:num>
  <w:num w:numId="12" w16cid:durableId="31272661">
    <w:abstractNumId w:val="5"/>
  </w:num>
  <w:num w:numId="13" w16cid:durableId="1813593538">
    <w:abstractNumId w:val="11"/>
  </w:num>
  <w:num w:numId="14" w16cid:durableId="1203665835">
    <w:abstractNumId w:val="9"/>
  </w:num>
  <w:num w:numId="15" w16cid:durableId="1716078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06"/>
    <w:rsid w:val="00005ECA"/>
    <w:rsid w:val="00053E34"/>
    <w:rsid w:val="000853E9"/>
    <w:rsid w:val="00086FA5"/>
    <w:rsid w:val="000E0B79"/>
    <w:rsid w:val="000E4641"/>
    <w:rsid w:val="00151F66"/>
    <w:rsid w:val="00166401"/>
    <w:rsid w:val="00177F8D"/>
    <w:rsid w:val="00185F4A"/>
    <w:rsid w:val="001A6C3A"/>
    <w:rsid w:val="001E097E"/>
    <w:rsid w:val="001F4B42"/>
    <w:rsid w:val="002014AD"/>
    <w:rsid w:val="00217842"/>
    <w:rsid w:val="00254028"/>
    <w:rsid w:val="00270445"/>
    <w:rsid w:val="002D2200"/>
    <w:rsid w:val="002E05FD"/>
    <w:rsid w:val="003004DC"/>
    <w:rsid w:val="00393B62"/>
    <w:rsid w:val="003E5B4B"/>
    <w:rsid w:val="0040564B"/>
    <w:rsid w:val="00480090"/>
    <w:rsid w:val="0048120C"/>
    <w:rsid w:val="004909D9"/>
    <w:rsid w:val="004B21AB"/>
    <w:rsid w:val="004C5781"/>
    <w:rsid w:val="00514D28"/>
    <w:rsid w:val="00521481"/>
    <w:rsid w:val="00535506"/>
    <w:rsid w:val="00537A6F"/>
    <w:rsid w:val="00543DF4"/>
    <w:rsid w:val="005627D0"/>
    <w:rsid w:val="00585C86"/>
    <w:rsid w:val="005E598B"/>
    <w:rsid w:val="00627749"/>
    <w:rsid w:val="00665110"/>
    <w:rsid w:val="006709F1"/>
    <w:rsid w:val="00670C00"/>
    <w:rsid w:val="006848F8"/>
    <w:rsid w:val="006C60E6"/>
    <w:rsid w:val="007106EE"/>
    <w:rsid w:val="00767633"/>
    <w:rsid w:val="007A0E01"/>
    <w:rsid w:val="007E33BF"/>
    <w:rsid w:val="007E7573"/>
    <w:rsid w:val="00837914"/>
    <w:rsid w:val="00865DBB"/>
    <w:rsid w:val="00874FE7"/>
    <w:rsid w:val="008808C2"/>
    <w:rsid w:val="008A5360"/>
    <w:rsid w:val="008C6C42"/>
    <w:rsid w:val="008D2021"/>
    <w:rsid w:val="00952F7D"/>
    <w:rsid w:val="00992EAB"/>
    <w:rsid w:val="009A38BA"/>
    <w:rsid w:val="009F3C8F"/>
    <w:rsid w:val="00A1557A"/>
    <w:rsid w:val="00A51B67"/>
    <w:rsid w:val="00A61A31"/>
    <w:rsid w:val="00A920B0"/>
    <w:rsid w:val="00AA3C3B"/>
    <w:rsid w:val="00AE61E1"/>
    <w:rsid w:val="00B43E11"/>
    <w:rsid w:val="00B46E26"/>
    <w:rsid w:val="00BA7BCE"/>
    <w:rsid w:val="00BC1E80"/>
    <w:rsid w:val="00BE53A3"/>
    <w:rsid w:val="00BE749B"/>
    <w:rsid w:val="00C06A18"/>
    <w:rsid w:val="00CF1A9C"/>
    <w:rsid w:val="00D204A4"/>
    <w:rsid w:val="00D40F3E"/>
    <w:rsid w:val="00D43125"/>
    <w:rsid w:val="00D462B0"/>
    <w:rsid w:val="00D66A3A"/>
    <w:rsid w:val="00D84A56"/>
    <w:rsid w:val="00DF198B"/>
    <w:rsid w:val="00E4630B"/>
    <w:rsid w:val="00E74B29"/>
    <w:rsid w:val="00E80687"/>
    <w:rsid w:val="00EB7C2B"/>
    <w:rsid w:val="00F43D9E"/>
    <w:rsid w:val="00F96BBA"/>
    <w:rsid w:val="00FA36A3"/>
    <w:rsid w:val="00FB2F1A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E590"/>
  <w15:chartTrackingRefBased/>
  <w15:docId w15:val="{3653B6D6-58E4-4E5C-8962-070E06D5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E05FD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E05F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E05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E05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E05F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14AD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hammad%20Abu%20Bakar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7DD223CB8C449E82A6FC68CB1EF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4E3B-665B-4EB9-87BF-2FA8B9FE2D95}"/>
      </w:docPartPr>
      <w:docPartBody>
        <w:p w:rsidR="00893260" w:rsidRDefault="00000000">
          <w:pPr>
            <w:pStyle w:val="3F7DD223CB8C449E82A6FC68CB1EFCC3"/>
          </w:pPr>
          <w:r w:rsidRPr="00DF198B">
            <w:t>—</w:t>
          </w:r>
        </w:p>
      </w:docPartBody>
    </w:docPart>
    <w:docPart>
      <w:docPartPr>
        <w:name w:val="3A6C9E2D1EDA483483359C37AEAED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D2821-2C1B-4C45-ABAB-19382768AFE7}"/>
      </w:docPartPr>
      <w:docPartBody>
        <w:p w:rsidR="00893260" w:rsidRDefault="00000000">
          <w:pPr>
            <w:pStyle w:val="3A6C9E2D1EDA483483359C37AEAED7E6"/>
          </w:pPr>
          <w:r w:rsidRPr="00DF198B"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3"/>
    <w:rsid w:val="000853E9"/>
    <w:rsid w:val="001E62E5"/>
    <w:rsid w:val="00254028"/>
    <w:rsid w:val="00270445"/>
    <w:rsid w:val="00442B37"/>
    <w:rsid w:val="004B21AB"/>
    <w:rsid w:val="007E33BF"/>
    <w:rsid w:val="00893260"/>
    <w:rsid w:val="008E159F"/>
    <w:rsid w:val="00962DDE"/>
    <w:rsid w:val="00976083"/>
    <w:rsid w:val="00A5306C"/>
    <w:rsid w:val="00BF2F43"/>
    <w:rsid w:val="00C7731D"/>
    <w:rsid w:val="00D204A4"/>
    <w:rsid w:val="00E4630B"/>
    <w:rsid w:val="00F6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7DD223CB8C449E82A6FC68CB1EFCC3">
    <w:name w:val="3F7DD223CB8C449E82A6FC68CB1EFCC3"/>
  </w:style>
  <w:style w:type="paragraph" w:customStyle="1" w:styleId="3A6C9E2D1EDA483483359C37AEAED7E6">
    <w:name w:val="3A6C9E2D1EDA483483359C37AEAED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07FE16-3C64-4331-A994-D50EF9EEC4B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512</TotalTime>
  <Pages>10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 Memon</dc:creator>
  <cp:keywords/>
  <dc:description/>
  <cp:lastModifiedBy>Muhammad Abu Bakar</cp:lastModifiedBy>
  <cp:revision>3</cp:revision>
  <cp:lastPrinted>2025-09-08T18:03:00Z</cp:lastPrinted>
  <dcterms:created xsi:type="dcterms:W3CDTF">2026-05-13T18:57:00Z</dcterms:created>
  <dcterms:modified xsi:type="dcterms:W3CDTF">2026-05-14T03:28:00Z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