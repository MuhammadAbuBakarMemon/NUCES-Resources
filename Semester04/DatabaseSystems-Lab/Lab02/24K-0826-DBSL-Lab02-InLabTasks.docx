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71DA664B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</w:t>
            </w:r>
            <w:r w:rsidR="002014AD">
              <w:rPr>
                <w:rFonts w:ascii="Rockwell" w:hAnsi="Rockwell"/>
              </w:rPr>
              <w:t xml:space="preserve"> Lab </w:t>
            </w:r>
            <w:r w:rsidRPr="00767633">
              <w:rPr>
                <w:rFonts w:ascii="Rockwell" w:hAnsi="Rockwell"/>
              </w:rPr>
              <w:t>0</w:t>
            </w:r>
            <w:bookmarkEnd w:id="0"/>
            <w:bookmarkEnd w:id="1"/>
            <w:r w:rsidR="00A3476F">
              <w:rPr>
                <w:rFonts w:ascii="Rockwell" w:hAnsi="Rockwell"/>
              </w:rPr>
              <w:t>2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1F17F8BA" w:rsidR="00DF198B" w:rsidRPr="00767633" w:rsidRDefault="00A3476F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>February 5th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, 202</w:t>
            </w:r>
            <w:bookmarkEnd w:id="10"/>
            <w:bookmarkEnd w:id="11"/>
            <w:r w:rsidR="002014AD"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65B0295B" w:rsidR="00FA36A3" w:rsidRPr="00767633" w:rsidRDefault="002014AD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>
              <w:rPr>
                <w:rFonts w:ascii="Rockwell" w:hAnsi="Rockwell"/>
                <w:b/>
                <w:color w:val="476166" w:themeColor="accent1"/>
              </w:rPr>
              <w:t>Database Systems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3EBF7B3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2014AD">
              <w:rPr>
                <w:rFonts w:ascii="Rockwell" w:hAnsi="Rockwell"/>
                <w:b/>
                <w:color w:val="476166" w:themeColor="accent1"/>
              </w:rPr>
              <w:t>C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L-200</w:t>
            </w:r>
            <w:bookmarkEnd w:id="18"/>
            <w:bookmarkEnd w:id="19"/>
            <w:r w:rsidR="002014AD">
              <w:rPr>
                <w:rFonts w:ascii="Rockwell" w:hAnsi="Rockwell"/>
                <w:b/>
                <w:color w:val="476166" w:themeColor="accent1"/>
              </w:rPr>
              <w:t>5</w:t>
            </w:r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84B1FFA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4"/>
            <w:bookmarkEnd w:id="25"/>
            <w:r w:rsidR="002014AD">
              <w:rPr>
                <w:rFonts w:ascii="Rockwell" w:hAnsi="Rockwell"/>
                <w:b/>
                <w:color w:val="476166" w:themeColor="accent1"/>
              </w:rPr>
              <w:t>Osama Tahir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32FE5415" w14:textId="77777777" w:rsidR="002014AD" w:rsidRDefault="002014AD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227E307A" w:rsidR="00217842" w:rsidRDefault="002014AD" w:rsidP="002D2200">
      <w:pPr>
        <w:pStyle w:val="GraphicAnchor"/>
      </w:pPr>
      <w:r>
        <w:tab/>
      </w:r>
      <w:r>
        <w:tab/>
      </w:r>
      <w:r>
        <w:tab/>
      </w:r>
      <w:r>
        <w:tab/>
      </w:r>
      <w:r>
        <w:tab/>
      </w:r>
    </w:p>
    <w:p w14:paraId="21D56D5F" w14:textId="77777777" w:rsidR="00537A6F" w:rsidRDefault="00537A6F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484C0F6" w14:textId="5E168ABD" w:rsidR="002014AD" w:rsidRPr="006923B7" w:rsidRDefault="002014AD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63EB71E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7CE71B" w14:textId="37AA6185" w:rsidR="002014AD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</w:p>
    <w:p w14:paraId="46747174" w14:textId="2FBC859C" w:rsidR="002014AD" w:rsidRDefault="00A3476F" w:rsidP="00585C86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3476F">
        <w:rPr>
          <w:rFonts w:ascii="Times New Roman" w:hAnsi="Times New Roman" w:cs="Times New Roman"/>
          <w:bCs/>
          <w:sz w:val="22"/>
          <w:szCs w:val="22"/>
        </w:rPr>
        <w:t xml:space="preserve">SELECT * FROM </w:t>
      </w:r>
      <w:proofErr w:type="gramStart"/>
      <w:r w:rsidRPr="00A3476F">
        <w:rPr>
          <w:rFonts w:ascii="Times New Roman" w:hAnsi="Times New Roman" w:cs="Times New Roman"/>
          <w:bCs/>
          <w:sz w:val="22"/>
          <w:szCs w:val="22"/>
        </w:rPr>
        <w:t>Patients;</w:t>
      </w:r>
      <w:proofErr w:type="gramEnd"/>
    </w:p>
    <w:p w14:paraId="37B14516" w14:textId="77777777" w:rsidR="00A3476F" w:rsidRPr="006923B7" w:rsidRDefault="00A3476F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C315A36" w14:textId="34DDD180" w:rsidR="002014AD" w:rsidRPr="006923B7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  <w:r w:rsidR="002014AD" w:rsidRPr="006923B7">
        <w:rPr>
          <w:rFonts w:ascii="Times New Roman" w:hAnsi="Times New Roman" w:cs="Times New Roman"/>
          <w:b/>
        </w:rPr>
        <w:t xml:space="preserve"> </w:t>
      </w:r>
    </w:p>
    <w:p w14:paraId="2598CF24" w14:textId="48DBE85A" w:rsidR="002014AD" w:rsidRPr="006923B7" w:rsidRDefault="00A3476F" w:rsidP="00585C86">
      <w:pPr>
        <w:spacing w:line="276" w:lineRule="auto"/>
        <w:ind w:left="720"/>
        <w:rPr>
          <w:rFonts w:ascii="Times New Roman" w:hAnsi="Times New Roman" w:cs="Times New Roman"/>
        </w:rPr>
      </w:pPr>
      <w:r w:rsidRPr="00A3476F">
        <w:rPr>
          <w:rFonts w:ascii="Times New Roman" w:hAnsi="Times New Roman" w:cs="Times New Roman"/>
        </w:rPr>
        <w:drawing>
          <wp:inline distT="0" distB="0" distL="0" distR="0" wp14:anchorId="376D941F" wp14:editId="380BDB64">
            <wp:extent cx="5868955" cy="1790065"/>
            <wp:effectExtent l="0" t="0" r="0" b="635"/>
            <wp:docPr id="17363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5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645" cy="17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344" w14:textId="77777777" w:rsidR="00A51B67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7CE744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CE045E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A6D899F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F0DC6D4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9441665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2A5EB36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82A08CF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7930A33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2CACB3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218282A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B1F2875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0EF473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C729841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53083D7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91E1D88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9E9E656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7DCAB71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6D4E4AC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80EF4D3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08E01C6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1429289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9718B99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83D9C7C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A03166B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D6C05D1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7AC5B58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4FEF97F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C48AAA6" w14:textId="77777777" w:rsidR="00A3476F" w:rsidRDefault="00A3476F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63E6C0C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696D797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94AAEAB" w14:textId="49348EAB" w:rsidR="00A51B67" w:rsidRPr="006923B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011BB882" w14:textId="77777777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F81F34C" w14:textId="77777777" w:rsidR="00A51B6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04ED9E07" w14:textId="54AD1CE1" w:rsidR="00A51B67" w:rsidRDefault="00A3476F" w:rsidP="000E0B79">
      <w:pPr>
        <w:spacing w:line="276" w:lineRule="auto"/>
        <w:ind w:left="720"/>
      </w:pPr>
      <w:r w:rsidRPr="00A3476F">
        <w:t xml:space="preserve">SELECT * FROM </w:t>
      </w:r>
      <w:proofErr w:type="gramStart"/>
      <w:r w:rsidRPr="00A3476F">
        <w:t>Doctors;</w:t>
      </w:r>
      <w:proofErr w:type="gramEnd"/>
    </w:p>
    <w:p w14:paraId="1C737FCE" w14:textId="77777777" w:rsidR="000E0B79" w:rsidRPr="006923B7" w:rsidRDefault="000E0B79" w:rsidP="000E0B79">
      <w:pPr>
        <w:spacing w:line="276" w:lineRule="auto"/>
        <w:ind w:left="720"/>
        <w:rPr>
          <w:rFonts w:ascii="Times New Roman" w:hAnsi="Times New Roman" w:cs="Times New Roman"/>
        </w:rPr>
      </w:pPr>
    </w:p>
    <w:p w14:paraId="2AD414B6" w14:textId="77777777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52B5D5D" w14:textId="7A27F16B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</w:rPr>
      </w:pPr>
    </w:p>
    <w:p w14:paraId="3DC49310" w14:textId="07D1DC06" w:rsidR="00A51B67" w:rsidRDefault="00A3476F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3476F">
        <w:rPr>
          <w:rFonts w:ascii="Times New Roman" w:hAnsi="Times New Roman" w:cs="Times New Roman"/>
          <w:b/>
        </w:rPr>
        <w:drawing>
          <wp:inline distT="0" distB="0" distL="0" distR="0" wp14:anchorId="18F29492" wp14:editId="67064A12">
            <wp:extent cx="5798976" cy="2029460"/>
            <wp:effectExtent l="0" t="0" r="0" b="8890"/>
            <wp:docPr id="9240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1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285" cy="203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E0E4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0058368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35F0C81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5EBE1E3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9DC7A89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E24268C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6C89499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8D981FD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B92974C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E1EAF8D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31009A9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93729F3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932EF1B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4842353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B0E1F1A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6589506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3E12819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0D3808D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C1F3328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A206F1E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8D96FE0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BD7DAA0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AA7650D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25C115F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787EDD9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B0BCCE4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DCB99C2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FAFE0C9" w14:textId="77777777" w:rsidR="00A3476F" w:rsidRDefault="00A3476F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7D598BC" w14:textId="36D68B6F" w:rsidR="000E0B79" w:rsidRPr="006923B7" w:rsidRDefault="000E0B79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732C68BE" w14:textId="77777777" w:rsidR="00AE61E1" w:rsidRPr="006923B7" w:rsidRDefault="00AE61E1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D68DD41" w14:textId="4E2A4A58" w:rsidR="00A3476F" w:rsidRPr="00A3476F" w:rsidRDefault="000E0B79" w:rsidP="00A347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4AFCEDA4" w14:textId="77777777" w:rsidR="00A3476F" w:rsidRPr="00A3476F" w:rsidRDefault="00A3476F" w:rsidP="00A3476F">
      <w:pPr>
        <w:spacing w:line="276" w:lineRule="auto"/>
        <w:ind w:left="720"/>
        <w:rPr>
          <w:rFonts w:ascii="Times New Roman" w:hAnsi="Times New Roman" w:cs="Times New Roman"/>
        </w:rPr>
      </w:pPr>
      <w:r w:rsidRPr="00A3476F">
        <w:rPr>
          <w:rFonts w:ascii="Times New Roman" w:hAnsi="Times New Roman" w:cs="Times New Roman"/>
        </w:rPr>
        <w:t xml:space="preserve">SELECT </w:t>
      </w:r>
      <w:proofErr w:type="spellStart"/>
      <w:r w:rsidRPr="00A3476F">
        <w:rPr>
          <w:rFonts w:ascii="Times New Roman" w:hAnsi="Times New Roman" w:cs="Times New Roman"/>
        </w:rPr>
        <w:t>first_name</w:t>
      </w:r>
      <w:proofErr w:type="spellEnd"/>
      <w:r w:rsidRPr="00A3476F">
        <w:rPr>
          <w:rFonts w:ascii="Times New Roman" w:hAnsi="Times New Roman" w:cs="Times New Roman"/>
        </w:rPr>
        <w:t xml:space="preserve">, </w:t>
      </w:r>
      <w:proofErr w:type="spellStart"/>
      <w:r w:rsidRPr="00A3476F">
        <w:rPr>
          <w:rFonts w:ascii="Times New Roman" w:hAnsi="Times New Roman" w:cs="Times New Roman"/>
        </w:rPr>
        <w:t>last_name</w:t>
      </w:r>
      <w:proofErr w:type="spellEnd"/>
      <w:r w:rsidRPr="00A3476F">
        <w:rPr>
          <w:rFonts w:ascii="Times New Roman" w:hAnsi="Times New Roman" w:cs="Times New Roman"/>
        </w:rPr>
        <w:t xml:space="preserve">, address </w:t>
      </w:r>
    </w:p>
    <w:p w14:paraId="5BD6EFB6" w14:textId="64357D0D" w:rsidR="00166401" w:rsidRDefault="00A3476F" w:rsidP="00A3476F">
      <w:pPr>
        <w:spacing w:line="276" w:lineRule="auto"/>
        <w:ind w:left="720"/>
        <w:rPr>
          <w:rFonts w:ascii="Times New Roman" w:hAnsi="Times New Roman" w:cs="Times New Roman"/>
        </w:rPr>
      </w:pPr>
      <w:r w:rsidRPr="00A3476F">
        <w:rPr>
          <w:rFonts w:ascii="Times New Roman" w:hAnsi="Times New Roman" w:cs="Times New Roman"/>
        </w:rPr>
        <w:t xml:space="preserve">FROM </w:t>
      </w:r>
      <w:proofErr w:type="gramStart"/>
      <w:r w:rsidRPr="00A3476F">
        <w:rPr>
          <w:rFonts w:ascii="Times New Roman" w:hAnsi="Times New Roman" w:cs="Times New Roman"/>
        </w:rPr>
        <w:t>Patients;</w:t>
      </w:r>
      <w:proofErr w:type="gramEnd"/>
    </w:p>
    <w:p w14:paraId="108B618E" w14:textId="77777777" w:rsidR="00A3476F" w:rsidRPr="006923B7" w:rsidRDefault="00A3476F" w:rsidP="00A3476F">
      <w:pPr>
        <w:spacing w:line="276" w:lineRule="auto"/>
        <w:ind w:left="720"/>
        <w:rPr>
          <w:rFonts w:ascii="Times New Roman" w:hAnsi="Times New Roman" w:cs="Times New Roman"/>
        </w:rPr>
      </w:pPr>
    </w:p>
    <w:p w14:paraId="449643A7" w14:textId="77777777" w:rsidR="000E0B79" w:rsidRPr="006923B7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3AE4930" w14:textId="4C032DCA" w:rsidR="000E0B79" w:rsidRPr="006923B7" w:rsidRDefault="00A3476F" w:rsidP="000E0B79">
      <w:pPr>
        <w:spacing w:line="276" w:lineRule="auto"/>
        <w:ind w:left="720"/>
        <w:rPr>
          <w:rFonts w:ascii="Times New Roman" w:hAnsi="Times New Roman" w:cs="Times New Roman"/>
        </w:rPr>
      </w:pPr>
      <w:r w:rsidRPr="00A3476F">
        <w:rPr>
          <w:rFonts w:ascii="Times New Roman" w:hAnsi="Times New Roman" w:cs="Times New Roman"/>
        </w:rPr>
        <w:drawing>
          <wp:inline distT="0" distB="0" distL="0" distR="0" wp14:anchorId="3100882F" wp14:editId="3056A785">
            <wp:extent cx="5747657" cy="3352800"/>
            <wp:effectExtent l="0" t="0" r="5715" b="0"/>
            <wp:docPr id="9339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221" cy="33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960" w14:textId="77777777" w:rsidR="000E0B79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DCB77F3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E65CDB2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DDADE3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E3FE0AC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3FF6A7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CAB280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B780A3F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666DE30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04520A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0D0787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CE748C7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8A6305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7EF4C9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9479C2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5A8E99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7DEB8B9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E60AA8F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3B12B3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84D8074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D356A4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E0A3526" w14:textId="23A05F3C" w:rsidR="00AE61E1" w:rsidRDefault="00AE61E1" w:rsidP="00A347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8922B2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64FFB37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85A5BAD" w14:textId="3BFFD381" w:rsidR="00AE61E1" w:rsidRPr="006923B7" w:rsidRDefault="00AE61E1" w:rsidP="00AE61E1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4</w:t>
      </w:r>
      <w:r w:rsidRPr="006923B7">
        <w:rPr>
          <w:rFonts w:ascii="Times New Roman" w:hAnsi="Times New Roman" w:cs="Times New Roman"/>
          <w:b/>
        </w:rPr>
        <w:t>)</w:t>
      </w:r>
    </w:p>
    <w:p w14:paraId="6D7BF2AE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71A008F" w14:textId="77777777" w:rsid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7FC8B5EF" w14:textId="630101CA" w:rsidR="00AE61E1" w:rsidRDefault="00A3476F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347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SELECT * FROM </w:t>
      </w:r>
      <w:proofErr w:type="gramStart"/>
      <w:r w:rsidRPr="00A3476F">
        <w:rPr>
          <w:rFonts w:ascii="Times New Roman" w:hAnsi="Times New Roman" w:cs="Times New Roman"/>
          <w:bCs/>
          <w:sz w:val="22"/>
          <w:szCs w:val="22"/>
          <w:highlight w:val="lightGray"/>
        </w:rPr>
        <w:t>Departments;</w:t>
      </w:r>
      <w:proofErr w:type="gramEnd"/>
    </w:p>
    <w:p w14:paraId="638A9DD4" w14:textId="77777777" w:rsidR="00A3476F" w:rsidRPr="006923B7" w:rsidRDefault="00A3476F" w:rsidP="00AE61E1">
      <w:pPr>
        <w:spacing w:line="276" w:lineRule="auto"/>
        <w:ind w:left="720"/>
        <w:rPr>
          <w:rFonts w:ascii="Times New Roman" w:hAnsi="Times New Roman" w:cs="Times New Roman"/>
        </w:rPr>
      </w:pPr>
    </w:p>
    <w:p w14:paraId="55F93993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4FC8A45" w14:textId="62370D34" w:rsidR="00AE61E1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  <w:r w:rsidRPr="00A3476F">
        <w:rPr>
          <w:rFonts w:ascii="Times New Roman" w:hAnsi="Times New Roman" w:cs="Times New Roman"/>
          <w:b/>
        </w:rPr>
        <w:drawing>
          <wp:inline distT="0" distB="0" distL="0" distR="0" wp14:anchorId="75026F69" wp14:editId="1CB4E69A">
            <wp:extent cx="6330820" cy="2122170"/>
            <wp:effectExtent l="0" t="0" r="0" b="0"/>
            <wp:docPr id="5704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3022" cy="21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5878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31AF131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33A323B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C6329DA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5D9C5E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6E4F30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5F2A914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8ACA5F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1A3F469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CE5EE0B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7022184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B1DBB29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110E62C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F37664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BD5B73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A3F04D6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99B4595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4DE0027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6A796F1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126C95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DC169E2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4A629E8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AF6BB1B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F7E22E5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028D2F0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484ED699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CA0F9D9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5997C80" w14:textId="77777777" w:rsidR="00A3476F" w:rsidRDefault="00A3476F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2BED18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3CF5944C" w14:textId="340C3102" w:rsidR="00053E34" w:rsidRPr="006923B7" w:rsidRDefault="00053E34" w:rsidP="00053E34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5</w:t>
      </w:r>
      <w:r w:rsidRPr="006923B7">
        <w:rPr>
          <w:rFonts w:ascii="Times New Roman" w:hAnsi="Times New Roman" w:cs="Times New Roman"/>
          <w:b/>
        </w:rPr>
        <w:t>)</w:t>
      </w:r>
    </w:p>
    <w:p w14:paraId="3446F6E2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17A1CB0" w14:textId="77777777" w:rsidR="00053E34" w:rsidRPr="006923B7" w:rsidRDefault="00053E34" w:rsidP="00053E34">
      <w:pPr>
        <w:spacing w:line="276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Pr="00AE61E1"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Method</w:t>
      </w:r>
    </w:p>
    <w:p w14:paraId="64AB4495" w14:textId="77777777" w:rsidR="00053E34" w:rsidRPr="006923B7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972EE42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0F38E600" w14:textId="77777777" w:rsidR="00A3476F" w:rsidRPr="00A3476F" w:rsidRDefault="00A3476F" w:rsidP="00A347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3476F">
        <w:rPr>
          <w:rFonts w:ascii="Times New Roman" w:hAnsi="Times New Roman" w:cs="Times New Roman"/>
          <w:bCs/>
          <w:sz w:val="22"/>
          <w:szCs w:val="22"/>
        </w:rPr>
        <w:t xml:space="preserve">SELECT * FROM Patients </w:t>
      </w:r>
    </w:p>
    <w:p w14:paraId="1FAC1EF2" w14:textId="14DC4C1E" w:rsidR="007A0E01" w:rsidRDefault="00A3476F" w:rsidP="00A347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3476F">
        <w:rPr>
          <w:rFonts w:ascii="Times New Roman" w:hAnsi="Times New Roman" w:cs="Times New Roman"/>
          <w:bCs/>
          <w:sz w:val="22"/>
          <w:szCs w:val="22"/>
        </w:rPr>
        <w:t xml:space="preserve">WHERE </w:t>
      </w:r>
      <w:proofErr w:type="spellStart"/>
      <w:r w:rsidRPr="00A3476F">
        <w:rPr>
          <w:rFonts w:ascii="Times New Roman" w:hAnsi="Times New Roman" w:cs="Times New Roman"/>
          <w:bCs/>
          <w:sz w:val="22"/>
          <w:szCs w:val="22"/>
        </w:rPr>
        <w:t>blood_group</w:t>
      </w:r>
      <w:proofErr w:type="spellEnd"/>
      <w:r w:rsidRPr="00A3476F">
        <w:rPr>
          <w:rFonts w:ascii="Times New Roman" w:hAnsi="Times New Roman" w:cs="Times New Roman"/>
          <w:bCs/>
          <w:sz w:val="22"/>
          <w:szCs w:val="22"/>
        </w:rPr>
        <w:t xml:space="preserve"> = 'O+</w:t>
      </w:r>
      <w:proofErr w:type="gramStart"/>
      <w:r w:rsidRPr="00A3476F">
        <w:rPr>
          <w:rFonts w:ascii="Times New Roman" w:hAnsi="Times New Roman" w:cs="Times New Roman"/>
          <w:bCs/>
          <w:sz w:val="22"/>
          <w:szCs w:val="22"/>
        </w:rPr>
        <w:t>';</w:t>
      </w:r>
      <w:proofErr w:type="gramEnd"/>
    </w:p>
    <w:p w14:paraId="3A2FC423" w14:textId="77777777" w:rsidR="00A3476F" w:rsidRPr="006923B7" w:rsidRDefault="00A3476F" w:rsidP="00A3476F">
      <w:pPr>
        <w:spacing w:line="276" w:lineRule="auto"/>
        <w:ind w:left="720"/>
        <w:rPr>
          <w:rFonts w:ascii="Times New Roman" w:hAnsi="Times New Roman" w:cs="Times New Roman"/>
        </w:rPr>
      </w:pPr>
    </w:p>
    <w:p w14:paraId="3ABC2441" w14:textId="77777777" w:rsidR="00053E34" w:rsidRPr="006923B7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EC7B2CB" w14:textId="352379D4" w:rsidR="00053E34" w:rsidRPr="006923B7" w:rsidRDefault="00A3476F" w:rsidP="00053E34">
      <w:pPr>
        <w:spacing w:line="276" w:lineRule="auto"/>
        <w:ind w:left="720"/>
        <w:rPr>
          <w:rFonts w:ascii="Times New Roman" w:hAnsi="Times New Roman" w:cs="Times New Roman"/>
        </w:rPr>
      </w:pPr>
      <w:r w:rsidRPr="00A3476F">
        <w:rPr>
          <w:rFonts w:ascii="Times New Roman" w:hAnsi="Times New Roman" w:cs="Times New Roman"/>
        </w:rPr>
        <w:drawing>
          <wp:inline distT="0" distB="0" distL="0" distR="0" wp14:anchorId="2D057C67" wp14:editId="22059075">
            <wp:extent cx="5822302" cy="1835785"/>
            <wp:effectExtent l="0" t="0" r="7620" b="0"/>
            <wp:docPr id="123896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4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782" cy="18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0624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0AF583D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1D8E8BD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965668F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21C7C39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9D695B6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83A3C76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D2E506F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4D09CCB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FF54FB2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C6D2318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0C05971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20F32B1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744188C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F7A10CB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9755C0A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2D3D036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7750AA2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1326E6C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5526472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8B7AF73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42529D7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69EC483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CE12823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B176CFC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96CFD57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EA69FB9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80F8B46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F20666D" w14:textId="77777777" w:rsidR="00A3476F" w:rsidRDefault="00A347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AE49608" w14:textId="075EE914" w:rsidR="00537A6F" w:rsidRPr="006923B7" w:rsidRDefault="00537A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6</w:t>
      </w:r>
      <w:r w:rsidRPr="006923B7">
        <w:rPr>
          <w:rFonts w:ascii="Times New Roman" w:hAnsi="Times New Roman" w:cs="Times New Roman"/>
          <w:b/>
        </w:rPr>
        <w:t>)</w:t>
      </w:r>
    </w:p>
    <w:p w14:paraId="4E5C704C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B4CE0B6" w14:textId="77777777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CBEB725" w14:textId="41BF4056" w:rsidR="00537A6F" w:rsidRDefault="00BF64C7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SELECT * FROM Doctors WHERE specialization LIKE '%Lung%' OR specialization LIKE '%Pulmonology%</w:t>
      </w:r>
      <w:proofErr w:type="gramStart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';</w:t>
      </w:r>
      <w:proofErr w:type="gramEnd"/>
    </w:p>
    <w:p w14:paraId="668652CE" w14:textId="77777777" w:rsidR="00BF64C7" w:rsidRPr="006923B7" w:rsidRDefault="00BF64C7" w:rsidP="00537A6F">
      <w:pPr>
        <w:spacing w:line="276" w:lineRule="auto"/>
        <w:ind w:left="720"/>
        <w:rPr>
          <w:rFonts w:ascii="Times New Roman" w:hAnsi="Times New Roman" w:cs="Times New Roman"/>
        </w:rPr>
      </w:pPr>
    </w:p>
    <w:p w14:paraId="153B8E1E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8C7E200" w14:textId="6565C4FA" w:rsidR="00537A6F" w:rsidRPr="006923B7" w:rsidRDefault="00BF64C7" w:rsidP="00537A6F">
      <w:pPr>
        <w:spacing w:line="276" w:lineRule="auto"/>
        <w:ind w:left="720"/>
        <w:rPr>
          <w:rFonts w:ascii="Times New Roman" w:hAnsi="Times New Roman" w:cs="Times New Roman"/>
        </w:rPr>
      </w:pPr>
      <w:r w:rsidRPr="00BF64C7">
        <w:rPr>
          <w:rFonts w:ascii="Times New Roman" w:hAnsi="Times New Roman" w:cs="Times New Roman"/>
        </w:rPr>
        <w:drawing>
          <wp:inline distT="0" distB="0" distL="0" distR="0" wp14:anchorId="0C42A123" wp14:editId="0A4C9BCE">
            <wp:extent cx="6858000" cy="1626235"/>
            <wp:effectExtent l="0" t="0" r="0" b="0"/>
            <wp:docPr id="5470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3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F052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72EBD985" w14:textId="0B5136DC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071BA5D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7E7A608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39BD9C4A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315A9BF6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26821532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4784BD0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2CDA505D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7F37C2EF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7D0C646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31D58B8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1EA0CB13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77008A63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1D214E6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58A2A057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52B681B5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552756E4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6222C93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7B9C3FB8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8DCAFF3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1FF1C6CA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28B35690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13331F86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451C6CEE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44E6546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330380F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7B30F50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CB22D7F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43070BA3" w14:textId="77777777" w:rsidR="00BF64C7" w:rsidRDefault="00BF64C7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315181DC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162053A" w14:textId="145E4FDF" w:rsidR="00537A6F" w:rsidRPr="006923B7" w:rsidRDefault="00537A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7</w:t>
      </w:r>
      <w:r w:rsidRPr="006923B7">
        <w:rPr>
          <w:rFonts w:ascii="Times New Roman" w:hAnsi="Times New Roman" w:cs="Times New Roman"/>
          <w:b/>
        </w:rPr>
        <w:t>)</w:t>
      </w:r>
    </w:p>
    <w:p w14:paraId="086F7158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65BE655" w14:textId="77777777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05A876F9" w14:textId="2B39333E" w:rsidR="00537A6F" w:rsidRDefault="00BF64C7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SELECT * FROM Doctors WHERE </w:t>
      </w:r>
      <w:proofErr w:type="spellStart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hire_date</w:t>
      </w:r>
      <w:proofErr w:type="spellEnd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 &gt; TO_</w:t>
      </w:r>
      <w:proofErr w:type="gramStart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DATE(</w:t>
      </w:r>
      <w:proofErr w:type="gramEnd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'2024-01-01', 'YYYY-MM-DD'</w:t>
      </w:r>
      <w:proofErr w:type="gramStart"/>
      <w:r w:rsidRPr="00BF64C7">
        <w:rPr>
          <w:rFonts w:ascii="Times New Roman" w:hAnsi="Times New Roman" w:cs="Times New Roman"/>
          <w:bCs/>
          <w:sz w:val="22"/>
          <w:szCs w:val="22"/>
          <w:highlight w:val="lightGray"/>
        </w:rPr>
        <w:t>);</w:t>
      </w:r>
      <w:proofErr w:type="gramEnd"/>
    </w:p>
    <w:p w14:paraId="69F2C19F" w14:textId="77777777" w:rsidR="00BF64C7" w:rsidRPr="006923B7" w:rsidRDefault="00BF64C7" w:rsidP="00537A6F">
      <w:pPr>
        <w:spacing w:line="276" w:lineRule="auto"/>
        <w:ind w:left="720"/>
        <w:rPr>
          <w:rFonts w:ascii="Times New Roman" w:hAnsi="Times New Roman" w:cs="Times New Roman"/>
        </w:rPr>
      </w:pPr>
    </w:p>
    <w:p w14:paraId="4328D1F5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100B85F0" w14:textId="1C7F41F1" w:rsidR="00537A6F" w:rsidRPr="006923B7" w:rsidRDefault="00BF64C7" w:rsidP="00537A6F">
      <w:pPr>
        <w:spacing w:line="276" w:lineRule="auto"/>
        <w:ind w:left="720"/>
        <w:rPr>
          <w:rFonts w:ascii="Times New Roman" w:hAnsi="Times New Roman" w:cs="Times New Roman"/>
        </w:rPr>
      </w:pPr>
      <w:r w:rsidRPr="00BF64C7">
        <w:rPr>
          <w:rFonts w:ascii="Times New Roman" w:hAnsi="Times New Roman" w:cs="Times New Roman"/>
        </w:rPr>
        <w:drawing>
          <wp:inline distT="0" distB="0" distL="0" distR="0" wp14:anchorId="59117F8F" wp14:editId="5C871D97">
            <wp:extent cx="6858000" cy="1586230"/>
            <wp:effectExtent l="0" t="0" r="0" b="0"/>
            <wp:docPr id="500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0B2D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7589ECA4" w14:textId="1EEF93DD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C7BB742" w14:textId="77777777" w:rsidR="00537A6F" w:rsidRPr="00537A6F" w:rsidRDefault="00537A6F" w:rsidP="00537A6F">
      <w:pPr>
        <w:rPr>
          <w:rFonts w:ascii="Times New Roman" w:hAnsi="Times New Roman" w:cs="Times New Roman"/>
        </w:rPr>
      </w:pPr>
    </w:p>
    <w:p w14:paraId="0AF1C72F" w14:textId="77777777" w:rsidR="00537A6F" w:rsidRDefault="00537A6F" w:rsidP="00537A6F">
      <w:pPr>
        <w:rPr>
          <w:rFonts w:ascii="Times New Roman" w:hAnsi="Times New Roman" w:cs="Times New Roman"/>
          <w:b/>
        </w:rPr>
      </w:pPr>
    </w:p>
    <w:p w14:paraId="71590B59" w14:textId="0015450E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7E2FFA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B4D9BBD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69BA7EE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02AEF03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AA38DAC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24F44B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B11D308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AE002EB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D3DA55F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5F721694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3F42D6C6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75DB795B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1EA9C0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45CC0BC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75B806A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B836561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F66C74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CBCD792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0DF87D7F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E05F642" w14:textId="77777777" w:rsidR="00537A6F" w:rsidRP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sectPr w:rsidR="00537A6F" w:rsidRPr="00537A6F" w:rsidSect="002E05FD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DED7C" w14:textId="77777777" w:rsidR="00926837" w:rsidRDefault="00926837" w:rsidP="00E74B29">
      <w:r>
        <w:separator/>
      </w:r>
    </w:p>
  </w:endnote>
  <w:endnote w:type="continuationSeparator" w:id="0">
    <w:p w14:paraId="7D0B9052" w14:textId="77777777" w:rsidR="00926837" w:rsidRDefault="00926837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87EC" w14:textId="77777777" w:rsidR="00926837" w:rsidRDefault="00926837" w:rsidP="00E74B29">
      <w:r>
        <w:separator/>
      </w:r>
    </w:p>
  </w:footnote>
  <w:footnote w:type="continuationSeparator" w:id="0">
    <w:p w14:paraId="1E9AF65E" w14:textId="77777777" w:rsidR="00926837" w:rsidRDefault="00926837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1"/>
  </w:num>
  <w:num w:numId="2" w16cid:durableId="1903054485">
    <w:abstractNumId w:val="0"/>
  </w:num>
  <w:num w:numId="3" w16cid:durableId="1471631177">
    <w:abstractNumId w:val="14"/>
  </w:num>
  <w:num w:numId="4" w16cid:durableId="1898588660">
    <w:abstractNumId w:val="8"/>
  </w:num>
  <w:num w:numId="5" w16cid:durableId="1349597919">
    <w:abstractNumId w:val="3"/>
  </w:num>
  <w:num w:numId="6" w16cid:durableId="585965511">
    <w:abstractNumId w:val="2"/>
  </w:num>
  <w:num w:numId="7" w16cid:durableId="313145206">
    <w:abstractNumId w:val="13"/>
  </w:num>
  <w:num w:numId="8" w16cid:durableId="65805904">
    <w:abstractNumId w:val="6"/>
  </w:num>
  <w:num w:numId="9" w16cid:durableId="1757432138">
    <w:abstractNumId w:val="4"/>
  </w:num>
  <w:num w:numId="10" w16cid:durableId="1035155849">
    <w:abstractNumId w:val="7"/>
  </w:num>
  <w:num w:numId="11" w16cid:durableId="783496548">
    <w:abstractNumId w:val="10"/>
  </w:num>
  <w:num w:numId="12" w16cid:durableId="31272661">
    <w:abstractNumId w:val="5"/>
  </w:num>
  <w:num w:numId="13" w16cid:durableId="1813593538">
    <w:abstractNumId w:val="11"/>
  </w:num>
  <w:num w:numId="14" w16cid:durableId="1203665835">
    <w:abstractNumId w:val="9"/>
  </w:num>
  <w:num w:numId="15" w16cid:durableId="1716078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53E34"/>
    <w:rsid w:val="000853E9"/>
    <w:rsid w:val="00086FA5"/>
    <w:rsid w:val="000B6D6D"/>
    <w:rsid w:val="000E0B79"/>
    <w:rsid w:val="000E4641"/>
    <w:rsid w:val="00151F66"/>
    <w:rsid w:val="00166401"/>
    <w:rsid w:val="00177F8D"/>
    <w:rsid w:val="00185F4A"/>
    <w:rsid w:val="001E097E"/>
    <w:rsid w:val="001F4B42"/>
    <w:rsid w:val="002014AD"/>
    <w:rsid w:val="00217842"/>
    <w:rsid w:val="00254028"/>
    <w:rsid w:val="00270445"/>
    <w:rsid w:val="002D2200"/>
    <w:rsid w:val="002E05FD"/>
    <w:rsid w:val="003004DC"/>
    <w:rsid w:val="003E5B4B"/>
    <w:rsid w:val="0040564B"/>
    <w:rsid w:val="0048120C"/>
    <w:rsid w:val="004909D9"/>
    <w:rsid w:val="004B21AB"/>
    <w:rsid w:val="004C5781"/>
    <w:rsid w:val="00521481"/>
    <w:rsid w:val="00535506"/>
    <w:rsid w:val="00537A6F"/>
    <w:rsid w:val="00543DF4"/>
    <w:rsid w:val="005627D0"/>
    <w:rsid w:val="00585C86"/>
    <w:rsid w:val="005E598B"/>
    <w:rsid w:val="00665110"/>
    <w:rsid w:val="006709F1"/>
    <w:rsid w:val="00670C00"/>
    <w:rsid w:val="006C60E6"/>
    <w:rsid w:val="007106EE"/>
    <w:rsid w:val="00767633"/>
    <w:rsid w:val="007A0E01"/>
    <w:rsid w:val="007E7573"/>
    <w:rsid w:val="00837914"/>
    <w:rsid w:val="00865DBB"/>
    <w:rsid w:val="00874FE7"/>
    <w:rsid w:val="008808C2"/>
    <w:rsid w:val="008A5360"/>
    <w:rsid w:val="008D2021"/>
    <w:rsid w:val="00926837"/>
    <w:rsid w:val="00952F7D"/>
    <w:rsid w:val="009A38BA"/>
    <w:rsid w:val="009F3C8F"/>
    <w:rsid w:val="00A3476F"/>
    <w:rsid w:val="00A51B67"/>
    <w:rsid w:val="00A61A31"/>
    <w:rsid w:val="00A738D2"/>
    <w:rsid w:val="00A920B0"/>
    <w:rsid w:val="00AA3C3B"/>
    <w:rsid w:val="00AE61E1"/>
    <w:rsid w:val="00B43E11"/>
    <w:rsid w:val="00B46E26"/>
    <w:rsid w:val="00BC1E80"/>
    <w:rsid w:val="00BE53A3"/>
    <w:rsid w:val="00BF64C7"/>
    <w:rsid w:val="00CF1A9C"/>
    <w:rsid w:val="00D204A4"/>
    <w:rsid w:val="00D40F3E"/>
    <w:rsid w:val="00D43125"/>
    <w:rsid w:val="00D66A3A"/>
    <w:rsid w:val="00D84A56"/>
    <w:rsid w:val="00DF198B"/>
    <w:rsid w:val="00E74B29"/>
    <w:rsid w:val="00EB7C2B"/>
    <w:rsid w:val="00F1228C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4A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254028"/>
    <w:rsid w:val="00270445"/>
    <w:rsid w:val="00442B37"/>
    <w:rsid w:val="004B21AB"/>
    <w:rsid w:val="00893260"/>
    <w:rsid w:val="008E159F"/>
    <w:rsid w:val="00962DDE"/>
    <w:rsid w:val="00976083"/>
    <w:rsid w:val="00A5306C"/>
    <w:rsid w:val="00A738D2"/>
    <w:rsid w:val="00BF2F43"/>
    <w:rsid w:val="00C8254C"/>
    <w:rsid w:val="00D204A4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1106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4</cp:revision>
  <cp:lastPrinted>2026-02-05T18:59:00Z</cp:lastPrinted>
  <dcterms:created xsi:type="dcterms:W3CDTF">2026-02-05T18:47:00Z</dcterms:created>
  <dcterms:modified xsi:type="dcterms:W3CDTF">2026-02-06T13:13:00Z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