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p w14:paraId="4C10384C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25A91A01" wp14:editId="2C2376D0">
            <wp:simplePos x="0" y="0"/>
            <wp:positionH relativeFrom="margin">
              <wp:align>left</wp:align>
            </wp:positionH>
            <wp:positionV relativeFrom="page">
              <wp:posOffset>1044575</wp:posOffset>
            </wp:positionV>
            <wp:extent cx="6857365" cy="8615045"/>
            <wp:effectExtent l="0" t="0" r="635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93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5"/>
        <w:gridCol w:w="28"/>
        <w:gridCol w:w="1158"/>
        <w:gridCol w:w="57"/>
        <w:gridCol w:w="6074"/>
        <w:gridCol w:w="70"/>
        <w:gridCol w:w="1145"/>
        <w:gridCol w:w="40"/>
        <w:gridCol w:w="1176"/>
      </w:tblGrid>
      <w:tr w:rsidR="00DF198B" w14:paraId="06CBE5EB" w14:textId="77777777" w:rsidTr="00217842">
        <w:trPr>
          <w:trHeight w:val="1047"/>
        </w:trPr>
        <w:tc>
          <w:tcPr>
            <w:tcW w:w="10933" w:type="dxa"/>
            <w:gridSpan w:val="9"/>
          </w:tcPr>
          <w:p w14:paraId="66EF74B3" w14:textId="77777777" w:rsidR="00DF198B" w:rsidRDefault="00DF198B">
            <w:pPr>
              <w:rPr>
                <w:sz w:val="22"/>
                <w:szCs w:val="22"/>
              </w:rPr>
            </w:pPr>
          </w:p>
          <w:p w14:paraId="0549895B" w14:textId="77777777" w:rsidR="00D40F3E" w:rsidRDefault="00D40F3E" w:rsidP="00D40F3E">
            <w:pPr>
              <w:rPr>
                <w:sz w:val="22"/>
                <w:szCs w:val="22"/>
              </w:rPr>
            </w:pPr>
          </w:p>
          <w:p w14:paraId="254C9A65" w14:textId="712718AF" w:rsidR="00D40F3E" w:rsidRPr="00D40F3E" w:rsidRDefault="00D40F3E" w:rsidP="00D40F3E">
            <w:pPr>
              <w:tabs>
                <w:tab w:val="left" w:pos="85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DF198B" w14:paraId="148A044C" w14:textId="77777777" w:rsidTr="00217842">
        <w:trPr>
          <w:trHeight w:val="1033"/>
        </w:trPr>
        <w:tc>
          <w:tcPr>
            <w:tcW w:w="1213" w:type="dxa"/>
            <w:gridSpan w:val="2"/>
            <w:tcBorders>
              <w:right w:val="single" w:sz="18" w:space="0" w:color="476166" w:themeColor="accent1"/>
            </w:tcBorders>
          </w:tcPr>
          <w:p w14:paraId="574017F3" w14:textId="77777777" w:rsidR="00DF198B" w:rsidRDefault="00DF198B"/>
        </w:tc>
        <w:tc>
          <w:tcPr>
            <w:tcW w:w="850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0E3AC3A" w14:textId="166377DB" w:rsidR="00DF198B" w:rsidRPr="00767633" w:rsidRDefault="00535506" w:rsidP="00EB7C2B">
            <w:pPr>
              <w:pStyle w:val="Heading1"/>
              <w:rPr>
                <w:rFonts w:ascii="Rockwell" w:hAnsi="Rockwell"/>
              </w:rPr>
            </w:pPr>
            <w:bookmarkStart w:id="0" w:name="_Toc211105806"/>
            <w:bookmarkStart w:id="1" w:name="_Toc211105883"/>
            <w:r w:rsidRPr="00767633">
              <w:rPr>
                <w:rFonts w:ascii="Rockwell" w:hAnsi="Rockwell"/>
              </w:rPr>
              <w:t>Lab Task(s) Report –</w:t>
            </w:r>
            <w:r w:rsidR="002014AD">
              <w:rPr>
                <w:rFonts w:ascii="Rockwell" w:hAnsi="Rockwell"/>
              </w:rPr>
              <w:t xml:space="preserve"> Lab </w:t>
            </w:r>
            <w:r w:rsidRPr="00767633">
              <w:rPr>
                <w:rFonts w:ascii="Rockwell" w:hAnsi="Rockwell"/>
              </w:rPr>
              <w:t>0</w:t>
            </w:r>
            <w:bookmarkEnd w:id="0"/>
            <w:bookmarkEnd w:id="1"/>
            <w:r w:rsidR="002014AD">
              <w:rPr>
                <w:rFonts w:ascii="Rockwell" w:hAnsi="Rockwell"/>
              </w:rPr>
              <w:t>1</w:t>
            </w:r>
          </w:p>
        </w:tc>
        <w:tc>
          <w:tcPr>
            <w:tcW w:w="1214" w:type="dxa"/>
            <w:gridSpan w:val="2"/>
            <w:tcBorders>
              <w:left w:val="single" w:sz="18" w:space="0" w:color="476166" w:themeColor="accent1"/>
            </w:tcBorders>
          </w:tcPr>
          <w:p w14:paraId="49531CF0" w14:textId="77777777" w:rsidR="00DF198B" w:rsidRDefault="00DF198B"/>
        </w:tc>
      </w:tr>
      <w:tr w:rsidR="00DF198B" w14:paraId="391B4D35" w14:textId="77777777" w:rsidTr="00217842">
        <w:trPr>
          <w:trHeight w:val="1777"/>
        </w:trPr>
        <w:tc>
          <w:tcPr>
            <w:tcW w:w="1185" w:type="dxa"/>
          </w:tcPr>
          <w:p w14:paraId="0DD39AAC" w14:textId="77777777" w:rsidR="00DF198B" w:rsidRDefault="00DF198B"/>
        </w:tc>
        <w:tc>
          <w:tcPr>
            <w:tcW w:w="8572" w:type="dxa"/>
            <w:gridSpan w:val="7"/>
          </w:tcPr>
          <w:p w14:paraId="09E181C5" w14:textId="77777777" w:rsidR="00DF198B" w:rsidRDefault="00DF198B"/>
        </w:tc>
        <w:tc>
          <w:tcPr>
            <w:tcW w:w="1175" w:type="dxa"/>
          </w:tcPr>
          <w:p w14:paraId="2B3C0868" w14:textId="77777777" w:rsidR="00DF198B" w:rsidRDefault="00DF198B"/>
        </w:tc>
      </w:tr>
      <w:tr w:rsidR="00DF198B" w14:paraId="51F2E04A" w14:textId="77777777" w:rsidTr="00217842">
        <w:trPr>
          <w:trHeight w:val="898"/>
        </w:trPr>
        <w:tc>
          <w:tcPr>
            <w:tcW w:w="2428" w:type="dxa"/>
            <w:gridSpan w:val="4"/>
          </w:tcPr>
          <w:p w14:paraId="676DB268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76623CE9" w14:textId="77777777" w:rsidR="00DF198B" w:rsidRPr="00DF198B" w:rsidRDefault="00DF198B" w:rsidP="00A920B0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429" w:type="dxa"/>
            <w:gridSpan w:val="4"/>
          </w:tcPr>
          <w:p w14:paraId="31C79D86" w14:textId="77777777" w:rsidR="00DF198B" w:rsidRDefault="00DF198B"/>
        </w:tc>
      </w:tr>
      <w:tr w:rsidR="00DF198B" w14:paraId="6DA4F8C2" w14:textId="77777777" w:rsidTr="00217842">
        <w:trPr>
          <w:trHeight w:val="1412"/>
        </w:trPr>
        <w:tc>
          <w:tcPr>
            <w:tcW w:w="2428" w:type="dxa"/>
            <w:gridSpan w:val="4"/>
          </w:tcPr>
          <w:p w14:paraId="6D936314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6DA3915E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2" w:name="_Toc211105807"/>
            <w:bookmarkStart w:id="3" w:name="_Toc211105884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Name:</w:t>
            </w:r>
            <w:bookmarkEnd w:id="2"/>
            <w:bookmarkEnd w:id="3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A8F6307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4" w:name="_Toc211105808"/>
            <w:bookmarkStart w:id="5" w:name="_Toc21110588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Muhammad Abu Bakar</w:t>
            </w:r>
            <w:bookmarkEnd w:id="4"/>
            <w:bookmarkEnd w:id="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619C631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</w:p>
          <w:p w14:paraId="174D3A2B" w14:textId="77777777" w:rsidR="003004DC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6" w:name="_Toc211105809"/>
            <w:bookmarkStart w:id="7" w:name="_Toc211105886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NU ID:</w:t>
            </w:r>
            <w:bookmarkEnd w:id="6"/>
            <w:bookmarkEnd w:id="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4B000900" w14:textId="5CDDD86D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8" w:name="_Toc211105810"/>
            <w:bookmarkStart w:id="9" w:name="_Toc21110588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24K-0826</w:t>
            </w:r>
            <w:bookmarkEnd w:id="8"/>
            <w:bookmarkEnd w:id="9"/>
          </w:p>
          <w:p w14:paraId="4A4CDB32" w14:textId="49D6F249" w:rsidR="00FA36A3" w:rsidRPr="00767633" w:rsidRDefault="00FA36A3" w:rsidP="00535506">
            <w:pPr>
              <w:rPr>
                <w:rFonts w:ascii="Rockwell" w:hAnsi="Rockwell"/>
                <w:b/>
                <w:color w:val="476166" w:themeColor="accent1"/>
                <w:sz w:val="36"/>
                <w:szCs w:val="36"/>
              </w:rPr>
            </w:pPr>
          </w:p>
        </w:tc>
        <w:tc>
          <w:tcPr>
            <w:tcW w:w="2429" w:type="dxa"/>
            <w:gridSpan w:val="4"/>
          </w:tcPr>
          <w:p w14:paraId="0181DA6B" w14:textId="77777777" w:rsidR="00DF198B" w:rsidRDefault="00DF198B"/>
        </w:tc>
      </w:tr>
      <w:tr w:rsidR="00DF198B" w14:paraId="5CABE752" w14:textId="77777777" w:rsidTr="00217842">
        <w:trPr>
          <w:trHeight w:val="5844"/>
        </w:trPr>
        <w:tc>
          <w:tcPr>
            <w:tcW w:w="2428" w:type="dxa"/>
            <w:gridSpan w:val="4"/>
          </w:tcPr>
          <w:p w14:paraId="6CE82C07" w14:textId="77777777" w:rsidR="00DF198B" w:rsidRDefault="00DF198B" w:rsidP="00DF198B">
            <w:pPr>
              <w:jc w:val="center"/>
            </w:pPr>
          </w:p>
        </w:tc>
        <w:tc>
          <w:tcPr>
            <w:tcW w:w="6074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21EDF02C" w14:textId="3ECB5680" w:rsidR="00DF198B" w:rsidRPr="00767633" w:rsidRDefault="002014AD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0" w:name="_Toc211105811"/>
            <w:bookmarkStart w:id="11" w:name="_Toc211105888"/>
            <w:r>
              <w:rPr>
                <w:rFonts w:ascii="Rockwell" w:hAnsi="Rockwell"/>
                <w:b/>
                <w:color w:val="476166" w:themeColor="accent1"/>
              </w:rPr>
              <w:t>January 2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8th, 202</w:t>
            </w:r>
            <w:bookmarkEnd w:id="10"/>
            <w:bookmarkEnd w:id="11"/>
            <w:r>
              <w:rPr>
                <w:rFonts w:ascii="Rockwell" w:hAnsi="Rockwell"/>
                <w:b/>
                <w:color w:val="476166" w:themeColor="accent1"/>
              </w:rPr>
              <w:t>6</w:t>
            </w:r>
          </w:p>
          <w:bookmarkStart w:id="12" w:name="_Toc211105812"/>
          <w:bookmarkStart w:id="13" w:name="_Toc211105889"/>
          <w:p w14:paraId="4023838D" w14:textId="77777777" w:rsidR="00874FE7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-1516760087"/>
                <w:placeholder>
                  <w:docPart w:val="3F7DD223CB8C449E82A6FC68CB1EFCC3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2"/>
            <w:bookmarkEnd w:id="13"/>
          </w:p>
          <w:p w14:paraId="274F2338" w14:textId="77777777" w:rsidR="003004DC" w:rsidRPr="00767633" w:rsidRDefault="00FA36A3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4" w:name="_Toc211105813"/>
            <w:bookmarkStart w:id="15" w:name="_Toc211105890"/>
            <w:r w:rsidRPr="00767633">
              <w:rPr>
                <w:rFonts w:ascii="Rockwell" w:hAnsi="Rockwell"/>
                <w:b/>
                <w:color w:val="476166" w:themeColor="accent1"/>
              </w:rPr>
              <w:t>Syllabus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:</w:t>
            </w:r>
            <w:bookmarkEnd w:id="14"/>
            <w:bookmarkEnd w:id="15"/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6CC5CB12" w14:textId="65B0295B" w:rsidR="00FA36A3" w:rsidRPr="00767633" w:rsidRDefault="002014AD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6" w:name="_Toc211105814"/>
            <w:bookmarkStart w:id="17" w:name="_Toc211105891"/>
            <w:r>
              <w:rPr>
                <w:rFonts w:ascii="Rockwell" w:hAnsi="Rockwell"/>
                <w:b/>
                <w:color w:val="476166" w:themeColor="accent1"/>
              </w:rPr>
              <w:t>Database Systems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  <w:bookmarkEnd w:id="16"/>
            <w:bookmarkEnd w:id="17"/>
            <w:r w:rsidR="002E05FD">
              <w:rPr>
                <w:rFonts w:ascii="Rockwell" w:hAnsi="Rockwell"/>
                <w:b/>
                <w:color w:val="476166" w:themeColor="accent1"/>
              </w:rPr>
              <w:t>Lab</w:t>
            </w:r>
            <w:r w:rsidR="00FA36A3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46F63711" w14:textId="77777777" w:rsidR="003004DC" w:rsidRPr="00767633" w:rsidRDefault="003004DC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</w:p>
          <w:p w14:paraId="1909FE11" w14:textId="3EBF7B3B" w:rsidR="00FA36A3" w:rsidRPr="00767633" w:rsidRDefault="00FA36A3" w:rsidP="003004DC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8" w:name="_Toc211105815"/>
            <w:bookmarkStart w:id="19" w:name="_Toc211105892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Syllabus Code: </w:t>
            </w:r>
            <w:r w:rsidR="002014AD">
              <w:rPr>
                <w:rFonts w:ascii="Rockwell" w:hAnsi="Rockwell"/>
                <w:b/>
                <w:color w:val="476166" w:themeColor="accent1"/>
              </w:rPr>
              <w:t>C</w:t>
            </w:r>
            <w:r w:rsidRPr="00767633">
              <w:rPr>
                <w:rFonts w:ascii="Rockwell" w:hAnsi="Rockwell"/>
                <w:b/>
                <w:color w:val="476166" w:themeColor="accent1"/>
              </w:rPr>
              <w:t>L-200</w:t>
            </w:r>
            <w:bookmarkEnd w:id="18"/>
            <w:bookmarkEnd w:id="19"/>
            <w:r w:rsidR="002014AD">
              <w:rPr>
                <w:rFonts w:ascii="Rockwell" w:hAnsi="Rockwell"/>
                <w:b/>
                <w:color w:val="476166" w:themeColor="accent1"/>
              </w:rPr>
              <w:t>5</w:t>
            </w:r>
          </w:p>
          <w:bookmarkStart w:id="20" w:name="_Toc211105816"/>
          <w:bookmarkStart w:id="21" w:name="_Toc211105893"/>
          <w:p w14:paraId="549546B7" w14:textId="77777777" w:rsidR="00DF198B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1492440299"/>
                <w:placeholder>
                  <w:docPart w:val="3A6C9E2D1EDA483483359C37AEAED7E6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20"/>
            <w:bookmarkEnd w:id="21"/>
          </w:p>
          <w:p w14:paraId="04C120DE" w14:textId="77777777" w:rsid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2" w:name="_Toc211105817"/>
            <w:bookmarkStart w:id="23" w:name="_Toc211105894"/>
            <w:r w:rsidRPr="00767633">
              <w:rPr>
                <w:rFonts w:ascii="Rockwell" w:hAnsi="Rockwell"/>
                <w:b/>
                <w:color w:val="476166" w:themeColor="accent1"/>
              </w:rPr>
              <w:t>Instructor:</w:t>
            </w:r>
            <w:bookmarkEnd w:id="22"/>
            <w:bookmarkEnd w:id="23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7DC6AACD" w14:textId="784B1FFA" w:rsidR="00DF198B" w:rsidRP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4" w:name="_Toc211105818"/>
            <w:bookmarkStart w:id="25" w:name="_Toc211105895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Sir </w:t>
            </w:r>
            <w:bookmarkEnd w:id="24"/>
            <w:bookmarkEnd w:id="25"/>
            <w:r w:rsidR="002014AD">
              <w:rPr>
                <w:rFonts w:ascii="Rockwell" w:hAnsi="Rockwell"/>
                <w:b/>
                <w:color w:val="476166" w:themeColor="accent1"/>
              </w:rPr>
              <w:t>Osama Tahir</w:t>
            </w:r>
          </w:p>
          <w:p w14:paraId="49936FE3" w14:textId="51E8AD8A" w:rsidR="00DF198B" w:rsidRPr="00767633" w:rsidRDefault="00DF198B" w:rsidP="00DF198B">
            <w:pPr>
              <w:rPr>
                <w:rFonts w:ascii="Rockwell" w:hAnsi="Rockwell"/>
                <w:b/>
                <w:color w:val="476166" w:themeColor="accent1"/>
              </w:rPr>
            </w:pPr>
          </w:p>
        </w:tc>
        <w:tc>
          <w:tcPr>
            <w:tcW w:w="2429" w:type="dxa"/>
            <w:gridSpan w:val="4"/>
          </w:tcPr>
          <w:p w14:paraId="38382338" w14:textId="77777777" w:rsidR="00DF198B" w:rsidRDefault="00DF198B" w:rsidP="00DF198B">
            <w:pPr>
              <w:jc w:val="center"/>
            </w:pPr>
          </w:p>
        </w:tc>
      </w:tr>
      <w:tr w:rsidR="00DF198B" w14:paraId="5381BFCE" w14:textId="77777777" w:rsidTr="00217842">
        <w:trPr>
          <w:trHeight w:val="265"/>
        </w:trPr>
        <w:tc>
          <w:tcPr>
            <w:tcW w:w="2371" w:type="dxa"/>
            <w:gridSpan w:val="3"/>
          </w:tcPr>
          <w:p w14:paraId="49D615AC" w14:textId="77777777" w:rsidR="00DF198B" w:rsidRDefault="00DF198B"/>
        </w:tc>
        <w:tc>
          <w:tcPr>
            <w:tcW w:w="6201" w:type="dxa"/>
            <w:gridSpan w:val="3"/>
          </w:tcPr>
          <w:p w14:paraId="350A3C01" w14:textId="77777777" w:rsidR="00DF198B" w:rsidRDefault="00DF198B"/>
        </w:tc>
        <w:tc>
          <w:tcPr>
            <w:tcW w:w="2360" w:type="dxa"/>
            <w:gridSpan w:val="3"/>
          </w:tcPr>
          <w:p w14:paraId="64ACC801" w14:textId="77777777" w:rsidR="00DF198B" w:rsidRDefault="00DF198B"/>
        </w:tc>
      </w:tr>
    </w:tbl>
    <w:p w14:paraId="33A81BD3" w14:textId="77777777" w:rsidR="00DF198B" w:rsidRDefault="00DF198B"/>
    <w:p w14:paraId="53404D43" w14:textId="77777777" w:rsidR="00DF198B" w:rsidRDefault="00DF198B" w:rsidP="002D2200">
      <w:pPr>
        <w:pStyle w:val="GraphicAnchor"/>
      </w:pPr>
    </w:p>
    <w:p w14:paraId="689AAD2C" w14:textId="77777777" w:rsidR="003004DC" w:rsidRDefault="003004DC" w:rsidP="002D2200">
      <w:pPr>
        <w:pStyle w:val="GraphicAnchor"/>
      </w:pPr>
    </w:p>
    <w:p w14:paraId="4304C8B9" w14:textId="77777777" w:rsidR="00217842" w:rsidRDefault="00217842" w:rsidP="002D2200">
      <w:pPr>
        <w:pStyle w:val="GraphicAnchor"/>
      </w:pPr>
    </w:p>
    <w:p w14:paraId="5C2C96DC" w14:textId="77777777" w:rsidR="00217842" w:rsidRDefault="00217842" w:rsidP="002D2200">
      <w:pPr>
        <w:pStyle w:val="GraphicAnchor"/>
      </w:pPr>
    </w:p>
    <w:p w14:paraId="7C74F36C" w14:textId="77777777" w:rsidR="00217842" w:rsidRDefault="00217842" w:rsidP="002D2200">
      <w:pPr>
        <w:pStyle w:val="GraphicAnchor"/>
      </w:pPr>
    </w:p>
    <w:p w14:paraId="23AC924D" w14:textId="77777777" w:rsidR="00217842" w:rsidRDefault="00217842" w:rsidP="002D2200">
      <w:pPr>
        <w:pStyle w:val="GraphicAnchor"/>
      </w:pPr>
    </w:p>
    <w:p w14:paraId="32FE5415" w14:textId="77777777" w:rsidR="002014AD" w:rsidRDefault="002014AD" w:rsidP="002D2200">
      <w:pPr>
        <w:pStyle w:val="GraphicAnchor"/>
      </w:pPr>
    </w:p>
    <w:p w14:paraId="6805CD1F" w14:textId="77777777" w:rsidR="00217842" w:rsidRDefault="00217842" w:rsidP="002D2200">
      <w:pPr>
        <w:pStyle w:val="GraphicAnchor"/>
      </w:pPr>
    </w:p>
    <w:p w14:paraId="76EF6CC5" w14:textId="77777777" w:rsidR="00217842" w:rsidRDefault="00217842" w:rsidP="002D2200">
      <w:pPr>
        <w:pStyle w:val="GraphicAnchor"/>
      </w:pPr>
    </w:p>
    <w:p w14:paraId="01631C48" w14:textId="77777777" w:rsidR="00217842" w:rsidRDefault="00217842" w:rsidP="002D2200">
      <w:pPr>
        <w:pStyle w:val="GraphicAnchor"/>
      </w:pPr>
    </w:p>
    <w:p w14:paraId="152BA3DD" w14:textId="77777777" w:rsidR="00217842" w:rsidRDefault="00217842" w:rsidP="002D2200">
      <w:pPr>
        <w:pStyle w:val="GraphicAnchor"/>
      </w:pPr>
    </w:p>
    <w:p w14:paraId="3E998E0B" w14:textId="1A3B8D4A" w:rsidR="00217842" w:rsidRDefault="002014AD" w:rsidP="002D2200">
      <w:pPr>
        <w:pStyle w:val="GraphicAnchor"/>
      </w:pPr>
      <w:r>
        <w:tab/>
      </w:r>
      <w:r>
        <w:tab/>
      </w:r>
      <w:r>
        <w:tab/>
      </w:r>
      <w:r>
        <w:tab/>
      </w:r>
      <w:r>
        <w:tab/>
      </w:r>
    </w:p>
    <w:p w14:paraId="3484C0F6" w14:textId="5F5AB0BB" w:rsidR="002014AD" w:rsidRPr="006923B7" w:rsidRDefault="002014AD" w:rsidP="00585C86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Q1)</w:t>
      </w:r>
    </w:p>
    <w:p w14:paraId="63EB71E2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A7CE71B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Mandatory:</w:t>
      </w:r>
    </w:p>
    <w:p w14:paraId="04BAE841" w14:textId="77777777" w:rsidR="002014AD" w:rsidRPr="00945501" w:rsidRDefault="002014AD" w:rsidP="00585C86">
      <w:pPr>
        <w:pStyle w:val="ListParagraph"/>
        <w:numPr>
          <w:ilvl w:val="0"/>
          <w:numId w:val="2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Employee Id </w:t>
      </w:r>
    </w:p>
    <w:p w14:paraId="116CB93E" w14:textId="77777777" w:rsidR="002014AD" w:rsidRPr="00945501" w:rsidRDefault="002014AD" w:rsidP="00585C86">
      <w:pPr>
        <w:pStyle w:val="ListParagraph"/>
        <w:numPr>
          <w:ilvl w:val="0"/>
          <w:numId w:val="2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Employee Name </w:t>
      </w:r>
    </w:p>
    <w:p w14:paraId="130B38C6" w14:textId="77777777" w:rsidR="002014AD" w:rsidRPr="00945501" w:rsidRDefault="002014AD" w:rsidP="00585C86">
      <w:pPr>
        <w:pStyle w:val="ListParagraph"/>
        <w:numPr>
          <w:ilvl w:val="0"/>
          <w:numId w:val="2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Employee Department</w:t>
      </w:r>
    </w:p>
    <w:p w14:paraId="308DAEB7" w14:textId="77777777" w:rsidR="002014AD" w:rsidRPr="00945501" w:rsidRDefault="002014AD" w:rsidP="00585C86">
      <w:pPr>
        <w:pStyle w:val="ListParagraph"/>
        <w:numPr>
          <w:ilvl w:val="0"/>
          <w:numId w:val="2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Contact Details</w:t>
      </w:r>
    </w:p>
    <w:p w14:paraId="46747174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7C315A36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Optional: </w:t>
      </w:r>
    </w:p>
    <w:p w14:paraId="0C5EB91D" w14:textId="77777777" w:rsidR="002014AD" w:rsidRPr="00945501" w:rsidRDefault="002014AD" w:rsidP="00585C86">
      <w:pPr>
        <w:pStyle w:val="ListParagraph"/>
        <w:numPr>
          <w:ilvl w:val="0"/>
          <w:numId w:val="3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Employee Salary </w:t>
      </w:r>
    </w:p>
    <w:p w14:paraId="28F04BCD" w14:textId="77777777" w:rsidR="002014AD" w:rsidRPr="00945501" w:rsidRDefault="002014AD" w:rsidP="00585C86">
      <w:pPr>
        <w:pStyle w:val="ListParagraph"/>
        <w:numPr>
          <w:ilvl w:val="0"/>
          <w:numId w:val="3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Position</w:t>
      </w:r>
    </w:p>
    <w:p w14:paraId="2598CF24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724F5F7B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Q2)</w:t>
      </w:r>
    </w:p>
    <w:p w14:paraId="6A0EF5DB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AFABC48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  <w:r w:rsidRPr="006923B7">
        <w:rPr>
          <w:rFonts w:ascii="Times New Roman" w:hAnsi="Times New Roman" w:cs="Times New Roman"/>
        </w:rPr>
        <w:t xml:space="preserve">Assuming a scenario of a Bank Management </w:t>
      </w:r>
      <w:proofErr w:type="gramStart"/>
      <w:r w:rsidRPr="006923B7">
        <w:rPr>
          <w:rFonts w:ascii="Times New Roman" w:hAnsi="Times New Roman" w:cs="Times New Roman"/>
        </w:rPr>
        <w:t>System</w:t>
      </w:r>
      <w:proofErr w:type="gramEnd"/>
      <w:r w:rsidRPr="006923B7">
        <w:rPr>
          <w:rFonts w:ascii="Times New Roman" w:hAnsi="Times New Roman" w:cs="Times New Roman"/>
        </w:rPr>
        <w:t xml:space="preserve"> an incorrect attribute </w:t>
      </w:r>
      <w:r>
        <w:rPr>
          <w:rFonts w:ascii="Times New Roman" w:hAnsi="Times New Roman" w:cs="Times New Roman"/>
        </w:rPr>
        <w:t>that might be treated as an entity would be Employee Address</w:t>
      </w:r>
    </w:p>
    <w:p w14:paraId="360BDF9A" w14:textId="353AD41F" w:rsidR="002014AD" w:rsidRPr="006923B7" w:rsidRDefault="002014AD" w:rsidP="00585C86">
      <w:pPr>
        <w:spacing w:line="276" w:lineRule="auto"/>
        <w:rPr>
          <w:rFonts w:ascii="Times New Roman" w:hAnsi="Times New Roman" w:cs="Times New Roman"/>
          <w:b/>
        </w:rPr>
      </w:pPr>
    </w:p>
    <w:p w14:paraId="008DDEF5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Q3) </w:t>
      </w:r>
    </w:p>
    <w:p w14:paraId="5DAEFF78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D8B8DB7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Entities: </w:t>
      </w:r>
    </w:p>
    <w:p w14:paraId="0DC872BC" w14:textId="77777777" w:rsidR="002014AD" w:rsidRPr="00C5180F" w:rsidRDefault="002014AD" w:rsidP="00585C86">
      <w:pPr>
        <w:pStyle w:val="ListParagraph"/>
        <w:numPr>
          <w:ilvl w:val="0"/>
          <w:numId w:val="10"/>
        </w:numPr>
        <w:spacing w:line="276" w:lineRule="auto"/>
        <w:ind w:left="1440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 xml:space="preserve">Patient </w:t>
      </w:r>
    </w:p>
    <w:p w14:paraId="5DE65430" w14:textId="77777777" w:rsidR="002014AD" w:rsidRPr="00C5180F" w:rsidRDefault="002014AD" w:rsidP="00585C86">
      <w:pPr>
        <w:pStyle w:val="ListParagraph"/>
        <w:numPr>
          <w:ilvl w:val="0"/>
          <w:numId w:val="10"/>
        </w:numPr>
        <w:spacing w:line="276" w:lineRule="auto"/>
        <w:ind w:left="1440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 xml:space="preserve">Nurse </w:t>
      </w:r>
    </w:p>
    <w:p w14:paraId="683890A0" w14:textId="77777777" w:rsidR="002014AD" w:rsidRPr="00C5180F" w:rsidRDefault="002014AD" w:rsidP="00585C86">
      <w:pPr>
        <w:pStyle w:val="ListParagraph"/>
        <w:numPr>
          <w:ilvl w:val="0"/>
          <w:numId w:val="10"/>
        </w:numPr>
        <w:spacing w:line="276" w:lineRule="auto"/>
        <w:ind w:left="1440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>Wards</w:t>
      </w:r>
    </w:p>
    <w:p w14:paraId="5D112623" w14:textId="77777777" w:rsidR="002014AD" w:rsidRPr="00C5180F" w:rsidRDefault="002014AD" w:rsidP="00585C86">
      <w:pPr>
        <w:pStyle w:val="ListParagraph"/>
        <w:numPr>
          <w:ilvl w:val="0"/>
          <w:numId w:val="10"/>
        </w:numPr>
        <w:spacing w:line="276" w:lineRule="auto"/>
        <w:ind w:left="1440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>Staff</w:t>
      </w:r>
    </w:p>
    <w:p w14:paraId="75F0E8A6" w14:textId="77777777" w:rsidR="002014AD" w:rsidRPr="00C5180F" w:rsidRDefault="002014AD" w:rsidP="00585C86">
      <w:pPr>
        <w:pStyle w:val="ListParagraph"/>
        <w:numPr>
          <w:ilvl w:val="0"/>
          <w:numId w:val="10"/>
        </w:numPr>
        <w:spacing w:line="276" w:lineRule="auto"/>
        <w:ind w:left="1440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>Doctors</w:t>
      </w:r>
    </w:p>
    <w:p w14:paraId="361A23A3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23D5FD75" w14:textId="77777777" w:rsidR="002014AD" w:rsidRPr="008421ED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Exclusions: Cafeteria Menu, Parking as they are irrelevant and focus should be on patient care.</w:t>
      </w:r>
    </w:p>
    <w:p w14:paraId="636931CA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5A80CBD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Q4) </w:t>
      </w:r>
    </w:p>
    <w:p w14:paraId="2AFDA041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EF99F2D" w14:textId="7D180001" w:rsidR="002014AD" w:rsidRPr="008421ED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Mini </w:t>
      </w:r>
      <w:r w:rsidR="00585C86">
        <w:rPr>
          <w:rFonts w:ascii="Times New Roman" w:hAnsi="Times New Roman" w:cs="Times New Roman"/>
        </w:rPr>
        <w:t>World</w:t>
      </w:r>
      <w:r>
        <w:rPr>
          <w:rFonts w:ascii="Times New Roman" w:hAnsi="Times New Roman" w:cs="Times New Roman"/>
        </w:rPr>
        <w:t xml:space="preserve"> of a Restaurant, the attributes of ‘Chef Shift Hours’, ‘Fish Weight’</w:t>
      </w:r>
      <w:proofErr w:type="gramStart"/>
      <w:r>
        <w:rPr>
          <w:rFonts w:ascii="Times New Roman" w:hAnsi="Times New Roman" w:cs="Times New Roman"/>
        </w:rPr>
        <w:t xml:space="preserve"> should</w:t>
      </w:r>
      <w:proofErr w:type="gramEnd"/>
      <w:r>
        <w:rPr>
          <w:rFonts w:ascii="Times New Roman" w:hAnsi="Times New Roman" w:cs="Times New Roman"/>
        </w:rPr>
        <w:t xml:space="preserve"> not be stored, as they can be calculated from other data, would cause redundancy and are better if they are calculated at the time they are required.</w:t>
      </w:r>
    </w:p>
    <w:p w14:paraId="295C58B7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B14DAFE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B2164E6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0808F53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F7A3EF6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459FF95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E6536D1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68BD14A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0EFE172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5AF474B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29BCFFD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BCBC8E0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FC0712B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F4F9276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6C43660" w14:textId="04C25BFC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Q5)</w:t>
      </w:r>
    </w:p>
    <w:p w14:paraId="4066EF2B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7F22CD9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Simple:</w:t>
      </w:r>
    </w:p>
    <w:p w14:paraId="30AF4DB6" w14:textId="77777777" w:rsidR="002014AD" w:rsidRPr="00945501" w:rsidRDefault="002014AD" w:rsidP="00585C86">
      <w:pPr>
        <w:pStyle w:val="ListParagraph"/>
        <w:numPr>
          <w:ilvl w:val="0"/>
          <w:numId w:val="4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Account Holder’s Name </w:t>
      </w:r>
    </w:p>
    <w:p w14:paraId="50450087" w14:textId="77777777" w:rsidR="002014AD" w:rsidRPr="00945501" w:rsidRDefault="002014AD" w:rsidP="00585C86">
      <w:pPr>
        <w:pStyle w:val="ListParagraph"/>
        <w:numPr>
          <w:ilvl w:val="0"/>
          <w:numId w:val="4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Account Type </w:t>
      </w:r>
    </w:p>
    <w:p w14:paraId="02322AD7" w14:textId="77777777" w:rsidR="002014AD" w:rsidRPr="00945501" w:rsidRDefault="002014AD" w:rsidP="00585C86">
      <w:pPr>
        <w:pStyle w:val="ListParagraph"/>
        <w:numPr>
          <w:ilvl w:val="0"/>
          <w:numId w:val="4"/>
        </w:numPr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 Creation Date</w:t>
      </w:r>
    </w:p>
    <w:p w14:paraId="59A22DE1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DC6FE49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Derived:</w:t>
      </w:r>
    </w:p>
    <w:p w14:paraId="1616166E" w14:textId="77777777" w:rsidR="002014AD" w:rsidRDefault="002014AD" w:rsidP="00585C86">
      <w:pPr>
        <w:pStyle w:val="ListParagraph"/>
        <w:numPr>
          <w:ilvl w:val="0"/>
          <w:numId w:val="5"/>
        </w:numPr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</w:t>
      </w:r>
    </w:p>
    <w:p w14:paraId="6867409E" w14:textId="77777777" w:rsidR="002014AD" w:rsidRDefault="002014AD" w:rsidP="00585C86">
      <w:pPr>
        <w:pStyle w:val="ListParagraph"/>
        <w:numPr>
          <w:ilvl w:val="0"/>
          <w:numId w:val="5"/>
        </w:numPr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Account Age </w:t>
      </w:r>
    </w:p>
    <w:p w14:paraId="5C26D240" w14:textId="77777777" w:rsidR="002014AD" w:rsidRPr="00945501" w:rsidRDefault="002014AD" w:rsidP="00585C86">
      <w:pPr>
        <w:pStyle w:val="ListParagraph"/>
        <w:numPr>
          <w:ilvl w:val="0"/>
          <w:numId w:val="5"/>
        </w:numPr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Withdrawals</w:t>
      </w:r>
    </w:p>
    <w:p w14:paraId="00047D72" w14:textId="77777777" w:rsidR="00585C86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 </w:t>
      </w:r>
    </w:p>
    <w:p w14:paraId="22C47F99" w14:textId="5023947E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Q6) </w:t>
      </w:r>
    </w:p>
    <w:p w14:paraId="675FCDCC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2014AD" w14:paraId="63C67EAF" w14:textId="77777777" w:rsidTr="00585C86">
        <w:tc>
          <w:tcPr>
            <w:tcW w:w="4675" w:type="dxa"/>
          </w:tcPr>
          <w:p w14:paraId="61670B4F" w14:textId="77777777" w:rsidR="002014AD" w:rsidRPr="00C5180F" w:rsidRDefault="002014AD" w:rsidP="006615B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5180F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4675" w:type="dxa"/>
          </w:tcPr>
          <w:p w14:paraId="4929CDBC" w14:textId="77777777" w:rsidR="002014AD" w:rsidRPr="00C5180F" w:rsidRDefault="002014AD" w:rsidP="006615B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5180F">
              <w:rPr>
                <w:rFonts w:ascii="Times New Roman" w:hAnsi="Times New Roman" w:cs="Times New Roman"/>
                <w:b/>
              </w:rPr>
              <w:t>Data Type</w:t>
            </w:r>
          </w:p>
        </w:tc>
      </w:tr>
      <w:tr w:rsidR="002014AD" w14:paraId="36702E11" w14:textId="77777777" w:rsidTr="00585C86">
        <w:tc>
          <w:tcPr>
            <w:tcW w:w="4675" w:type="dxa"/>
          </w:tcPr>
          <w:p w14:paraId="50F6F429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Book ISBN Number </w:t>
            </w:r>
          </w:p>
        </w:tc>
        <w:tc>
          <w:tcPr>
            <w:tcW w:w="4675" w:type="dxa"/>
          </w:tcPr>
          <w:p w14:paraId="2D01BB03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 (this would be the Primary Key)</w:t>
            </w:r>
          </w:p>
        </w:tc>
      </w:tr>
      <w:tr w:rsidR="002014AD" w14:paraId="403461BD" w14:textId="77777777" w:rsidTr="00585C86">
        <w:tc>
          <w:tcPr>
            <w:tcW w:w="4675" w:type="dxa"/>
          </w:tcPr>
          <w:p w14:paraId="08A42310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 Name</w:t>
            </w:r>
          </w:p>
        </w:tc>
        <w:tc>
          <w:tcPr>
            <w:tcW w:w="4675" w:type="dxa"/>
          </w:tcPr>
          <w:p w14:paraId="1BE1CAF9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</w:tr>
      <w:tr w:rsidR="002014AD" w14:paraId="062165EB" w14:textId="77777777" w:rsidTr="00585C86">
        <w:tc>
          <w:tcPr>
            <w:tcW w:w="4675" w:type="dxa"/>
          </w:tcPr>
          <w:p w14:paraId="34965ABD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 Price</w:t>
            </w:r>
          </w:p>
        </w:tc>
        <w:tc>
          <w:tcPr>
            <w:tcW w:w="4675" w:type="dxa"/>
          </w:tcPr>
          <w:p w14:paraId="0723DEA7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</w:tr>
      <w:tr w:rsidR="002014AD" w14:paraId="006423F1" w14:textId="77777777" w:rsidTr="00585C86">
        <w:tc>
          <w:tcPr>
            <w:tcW w:w="4675" w:type="dxa"/>
          </w:tcPr>
          <w:p w14:paraId="4A4F9328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Genre </w:t>
            </w:r>
          </w:p>
        </w:tc>
        <w:tc>
          <w:tcPr>
            <w:tcW w:w="4675" w:type="dxa"/>
          </w:tcPr>
          <w:p w14:paraId="69CD3481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</w:tr>
      <w:tr w:rsidR="002014AD" w14:paraId="57AA5623" w14:textId="77777777" w:rsidTr="00585C86">
        <w:tc>
          <w:tcPr>
            <w:tcW w:w="4675" w:type="dxa"/>
          </w:tcPr>
          <w:p w14:paraId="1CC37752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 To Issue</w:t>
            </w:r>
          </w:p>
        </w:tc>
        <w:tc>
          <w:tcPr>
            <w:tcW w:w="4675" w:type="dxa"/>
          </w:tcPr>
          <w:p w14:paraId="11C5430F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</w:tr>
    </w:tbl>
    <w:p w14:paraId="3CB765B1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2C4FD22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Q7) </w:t>
      </w:r>
    </w:p>
    <w:p w14:paraId="3A2FE648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AA22555" w14:textId="77777777" w:rsidR="002014AD" w:rsidRPr="00945501" w:rsidRDefault="002014AD" w:rsidP="00585C86">
      <w:pPr>
        <w:pStyle w:val="ListParagraph"/>
        <w:numPr>
          <w:ilvl w:val="0"/>
          <w:numId w:val="6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Membership Active</w:t>
      </w:r>
    </w:p>
    <w:p w14:paraId="197F0B2B" w14:textId="77777777" w:rsidR="002014AD" w:rsidRPr="00945501" w:rsidRDefault="002014AD" w:rsidP="00585C86">
      <w:pPr>
        <w:pStyle w:val="ListParagraph"/>
        <w:numPr>
          <w:ilvl w:val="0"/>
          <w:numId w:val="6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Is Paid</w:t>
      </w:r>
    </w:p>
    <w:p w14:paraId="39DC2991" w14:textId="77777777" w:rsidR="002014AD" w:rsidRPr="00945501" w:rsidRDefault="002014AD" w:rsidP="00585C86">
      <w:pPr>
        <w:pStyle w:val="ListParagraph"/>
        <w:numPr>
          <w:ilvl w:val="0"/>
          <w:numId w:val="6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Premium Membership Status </w:t>
      </w:r>
    </w:p>
    <w:p w14:paraId="4E337B50" w14:textId="77777777" w:rsidR="002014AD" w:rsidRPr="00945501" w:rsidRDefault="002014AD" w:rsidP="00585C86">
      <w:pPr>
        <w:pStyle w:val="ListParagraph"/>
        <w:numPr>
          <w:ilvl w:val="0"/>
          <w:numId w:val="6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Has Juice Bar Subscription</w:t>
      </w:r>
    </w:p>
    <w:p w14:paraId="280E8B86" w14:textId="77777777" w:rsidR="002014AD" w:rsidRPr="00945501" w:rsidRDefault="002014AD" w:rsidP="00585C86">
      <w:pPr>
        <w:pStyle w:val="ListParagraph"/>
        <w:numPr>
          <w:ilvl w:val="0"/>
          <w:numId w:val="6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Uses Trainer </w:t>
      </w:r>
    </w:p>
    <w:p w14:paraId="510B56E4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4BCA950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F540B40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D503F9D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C80CFB8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15B6AB2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DFA257B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1B4387E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41D840D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EAB3CB1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113F8A5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7554CC3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99CFEF2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B261B11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54F7654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574B908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E15B2CA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B11400C" w14:textId="09EB2C78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Q8)</w:t>
      </w:r>
    </w:p>
    <w:p w14:paraId="1FD2D052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58EA9F6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Entities:</w:t>
      </w:r>
    </w:p>
    <w:p w14:paraId="7D1B29D7" w14:textId="77777777" w:rsidR="002014AD" w:rsidRPr="00945501" w:rsidRDefault="002014AD" w:rsidP="00585C86">
      <w:pPr>
        <w:pStyle w:val="ListParagraph"/>
        <w:numPr>
          <w:ilvl w:val="0"/>
          <w:numId w:val="7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Courses </w:t>
      </w:r>
    </w:p>
    <w:p w14:paraId="16211777" w14:textId="77777777" w:rsidR="002014AD" w:rsidRPr="00945501" w:rsidRDefault="002014AD" w:rsidP="00585C86">
      <w:pPr>
        <w:pStyle w:val="ListParagraph"/>
        <w:numPr>
          <w:ilvl w:val="0"/>
          <w:numId w:val="7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Faculty </w:t>
      </w:r>
    </w:p>
    <w:p w14:paraId="0E8DFB89" w14:textId="77777777" w:rsidR="002014AD" w:rsidRPr="00945501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77F77F4C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Attributes:</w:t>
      </w:r>
    </w:p>
    <w:p w14:paraId="6CDB8037" w14:textId="77777777" w:rsidR="002014AD" w:rsidRPr="00945501" w:rsidRDefault="002014AD" w:rsidP="00585C86">
      <w:pPr>
        <w:pStyle w:val="ListParagraph"/>
        <w:numPr>
          <w:ilvl w:val="0"/>
          <w:numId w:val="8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Course Name </w:t>
      </w:r>
    </w:p>
    <w:p w14:paraId="3BD2B6B1" w14:textId="77777777" w:rsidR="002014AD" w:rsidRPr="00945501" w:rsidRDefault="002014AD" w:rsidP="00585C86">
      <w:pPr>
        <w:pStyle w:val="ListParagraph"/>
        <w:numPr>
          <w:ilvl w:val="0"/>
          <w:numId w:val="8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Course Code/ID</w:t>
      </w:r>
    </w:p>
    <w:p w14:paraId="1DB76FC2" w14:textId="77777777" w:rsidR="002014AD" w:rsidRPr="00945501" w:rsidRDefault="002014AD" w:rsidP="00585C86">
      <w:pPr>
        <w:pStyle w:val="ListParagraph"/>
        <w:numPr>
          <w:ilvl w:val="0"/>
          <w:numId w:val="8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Credit Hour </w:t>
      </w:r>
    </w:p>
    <w:p w14:paraId="21471595" w14:textId="77777777" w:rsidR="002014AD" w:rsidRPr="00945501" w:rsidRDefault="002014AD" w:rsidP="00585C86">
      <w:pPr>
        <w:pStyle w:val="ListParagraph"/>
        <w:numPr>
          <w:ilvl w:val="0"/>
          <w:numId w:val="8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Has Pre-Requisite </w:t>
      </w:r>
    </w:p>
    <w:p w14:paraId="3F13C022" w14:textId="77777777" w:rsidR="002014AD" w:rsidRPr="00945501" w:rsidRDefault="002014AD" w:rsidP="00585C86">
      <w:pPr>
        <w:pStyle w:val="ListParagraph"/>
        <w:numPr>
          <w:ilvl w:val="0"/>
          <w:numId w:val="8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Number of Sections</w:t>
      </w:r>
    </w:p>
    <w:p w14:paraId="73BEAB5F" w14:textId="77777777" w:rsidR="002014AD" w:rsidRDefault="002014AD" w:rsidP="00585C86">
      <w:pPr>
        <w:pStyle w:val="ListParagraph"/>
        <w:numPr>
          <w:ilvl w:val="0"/>
          <w:numId w:val="8"/>
        </w:numPr>
        <w:spacing w:line="276" w:lineRule="auto"/>
        <w:ind w:left="1440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Number of Enrolled Students</w:t>
      </w:r>
    </w:p>
    <w:p w14:paraId="74C13F3D" w14:textId="77777777" w:rsidR="002014AD" w:rsidRDefault="002014AD" w:rsidP="00585C86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34A3FE5F" w14:textId="77777777" w:rsidR="002014AD" w:rsidRDefault="002014AD" w:rsidP="00585C86">
      <w:pPr>
        <w:pStyle w:val="ListParagraph"/>
        <w:numPr>
          <w:ilvl w:val="0"/>
          <w:numId w:val="9"/>
        </w:numPr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Name</w:t>
      </w:r>
    </w:p>
    <w:p w14:paraId="12625C0E" w14:textId="77777777" w:rsidR="002014AD" w:rsidRDefault="002014AD" w:rsidP="00585C86">
      <w:pPr>
        <w:pStyle w:val="ListParagraph"/>
        <w:numPr>
          <w:ilvl w:val="0"/>
          <w:numId w:val="9"/>
        </w:numPr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ID</w:t>
      </w:r>
    </w:p>
    <w:p w14:paraId="62723AE2" w14:textId="77777777" w:rsidR="002014AD" w:rsidRDefault="002014AD" w:rsidP="00585C86">
      <w:pPr>
        <w:pStyle w:val="ListParagraph"/>
        <w:numPr>
          <w:ilvl w:val="0"/>
          <w:numId w:val="9"/>
        </w:numPr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On-Board Status </w:t>
      </w:r>
    </w:p>
    <w:p w14:paraId="5349D9F9" w14:textId="77777777" w:rsidR="002014AD" w:rsidRPr="00C5180F" w:rsidRDefault="002014AD" w:rsidP="00585C86">
      <w:pPr>
        <w:pStyle w:val="ListParagraph"/>
        <w:numPr>
          <w:ilvl w:val="0"/>
          <w:numId w:val="9"/>
        </w:numPr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Faculty Contact Number </w:t>
      </w:r>
    </w:p>
    <w:p w14:paraId="533C188C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3868CB3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Q9) </w:t>
      </w:r>
    </w:p>
    <w:p w14:paraId="1BD080B4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8E62C6B" w14:textId="77777777" w:rsidR="002014AD" w:rsidRPr="00C5180F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the focus is on patient and treatment information and Parking Lot would be irrelevant.</w:t>
      </w:r>
    </w:p>
    <w:p w14:paraId="2142D319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EE6C2BF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DCFDD67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4A2ACE9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6A50000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987C4BE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F41F71A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55F20D0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5E8C96E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FABCC11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2708C4B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E0B0C9C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A7970BF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F9BC4F8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7558BE9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DC8A6D8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0C8CC8B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56B628E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C192D08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D73A8C8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2FE25DD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1123D95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4C52E97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107764D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E37A8C7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BA931D6" w14:textId="26524BEE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Q10) </w:t>
      </w:r>
    </w:p>
    <w:p w14:paraId="44E9AAB8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34735BA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Entities:</w:t>
      </w:r>
    </w:p>
    <w:p w14:paraId="6DE4F516" w14:textId="77777777" w:rsidR="002014AD" w:rsidRPr="002569B2" w:rsidRDefault="002014AD" w:rsidP="00585C86">
      <w:pPr>
        <w:pStyle w:val="ListParagraph"/>
        <w:numPr>
          <w:ilvl w:val="0"/>
          <w:numId w:val="11"/>
        </w:numPr>
        <w:spacing w:line="276" w:lineRule="auto"/>
        <w:ind w:left="1440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 xml:space="preserve">Aircraft </w:t>
      </w:r>
    </w:p>
    <w:p w14:paraId="039B4901" w14:textId="77777777" w:rsidR="002014AD" w:rsidRPr="002569B2" w:rsidRDefault="002014AD" w:rsidP="00585C86">
      <w:pPr>
        <w:pStyle w:val="ListParagraph"/>
        <w:numPr>
          <w:ilvl w:val="0"/>
          <w:numId w:val="11"/>
        </w:numPr>
        <w:spacing w:line="276" w:lineRule="auto"/>
        <w:ind w:left="1440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>Staff</w:t>
      </w:r>
    </w:p>
    <w:p w14:paraId="774C5026" w14:textId="77777777" w:rsidR="002014AD" w:rsidRPr="002569B2" w:rsidRDefault="002014AD" w:rsidP="00585C86">
      <w:pPr>
        <w:pStyle w:val="ListParagraph"/>
        <w:numPr>
          <w:ilvl w:val="0"/>
          <w:numId w:val="11"/>
        </w:numPr>
        <w:spacing w:line="276" w:lineRule="auto"/>
        <w:ind w:left="1440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 xml:space="preserve">Airport </w:t>
      </w:r>
    </w:p>
    <w:p w14:paraId="45ABC920" w14:textId="77777777" w:rsidR="002014AD" w:rsidRPr="002569B2" w:rsidRDefault="002014AD" w:rsidP="00585C86">
      <w:pPr>
        <w:pStyle w:val="ListParagraph"/>
        <w:numPr>
          <w:ilvl w:val="0"/>
          <w:numId w:val="11"/>
        </w:numPr>
        <w:spacing w:line="276" w:lineRule="auto"/>
        <w:ind w:left="1440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 xml:space="preserve">Passenger </w:t>
      </w:r>
    </w:p>
    <w:p w14:paraId="6A4FAC43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D9065CD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Attributes:</w:t>
      </w:r>
    </w:p>
    <w:p w14:paraId="779E2CAE" w14:textId="77777777" w:rsidR="002014AD" w:rsidRPr="002569B2" w:rsidRDefault="002014AD" w:rsidP="00585C86">
      <w:pPr>
        <w:pStyle w:val="ListParagraph"/>
        <w:numPr>
          <w:ilvl w:val="0"/>
          <w:numId w:val="12"/>
        </w:numPr>
        <w:spacing w:line="276" w:lineRule="auto"/>
        <w:ind w:left="1440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>Aircraft ID</w:t>
      </w:r>
    </w:p>
    <w:p w14:paraId="0A250CCB" w14:textId="77777777" w:rsidR="002014AD" w:rsidRPr="002569B2" w:rsidRDefault="002014AD" w:rsidP="00585C86">
      <w:pPr>
        <w:pStyle w:val="ListParagraph"/>
        <w:numPr>
          <w:ilvl w:val="0"/>
          <w:numId w:val="12"/>
        </w:numPr>
        <w:spacing w:line="276" w:lineRule="auto"/>
        <w:ind w:left="1440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>Model</w:t>
      </w:r>
    </w:p>
    <w:p w14:paraId="4A688BB5" w14:textId="77777777" w:rsidR="002014AD" w:rsidRPr="002569B2" w:rsidRDefault="002014AD" w:rsidP="00585C86">
      <w:pPr>
        <w:pStyle w:val="ListParagraph"/>
        <w:numPr>
          <w:ilvl w:val="0"/>
          <w:numId w:val="12"/>
        </w:numPr>
        <w:spacing w:line="276" w:lineRule="auto"/>
        <w:ind w:left="1440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 xml:space="preserve">Maintenance Scheduled Date </w:t>
      </w:r>
    </w:p>
    <w:p w14:paraId="27C46EEE" w14:textId="77777777" w:rsidR="002014AD" w:rsidRDefault="002014AD" w:rsidP="00585C86">
      <w:pPr>
        <w:pStyle w:val="ListParagraph"/>
        <w:numPr>
          <w:ilvl w:val="0"/>
          <w:numId w:val="12"/>
        </w:numPr>
        <w:spacing w:line="276" w:lineRule="auto"/>
        <w:ind w:left="1440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>Manufacturer</w:t>
      </w:r>
    </w:p>
    <w:p w14:paraId="35E06193" w14:textId="77777777" w:rsidR="002014AD" w:rsidRDefault="002014AD" w:rsidP="00585C86">
      <w:pPr>
        <w:spacing w:line="276" w:lineRule="auto"/>
        <w:ind w:left="1080"/>
        <w:rPr>
          <w:rFonts w:ascii="Times New Roman" w:hAnsi="Times New Roman" w:cs="Times New Roman"/>
        </w:rPr>
      </w:pPr>
    </w:p>
    <w:p w14:paraId="7C0C1852" w14:textId="77777777" w:rsidR="002014AD" w:rsidRPr="00F5782F" w:rsidRDefault="002014AD" w:rsidP="00585C86">
      <w:pPr>
        <w:pStyle w:val="ListParagraph"/>
        <w:numPr>
          <w:ilvl w:val="0"/>
          <w:numId w:val="13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>Staff ID</w:t>
      </w:r>
    </w:p>
    <w:p w14:paraId="770DEC69" w14:textId="77777777" w:rsidR="002014AD" w:rsidRPr="00F5782F" w:rsidRDefault="002014AD" w:rsidP="00585C86">
      <w:pPr>
        <w:pStyle w:val="ListParagraph"/>
        <w:numPr>
          <w:ilvl w:val="0"/>
          <w:numId w:val="13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Staff Name </w:t>
      </w:r>
    </w:p>
    <w:p w14:paraId="6C336444" w14:textId="77777777" w:rsidR="002014AD" w:rsidRDefault="002014AD" w:rsidP="00585C86">
      <w:pPr>
        <w:pStyle w:val="ListParagraph"/>
        <w:numPr>
          <w:ilvl w:val="0"/>
          <w:numId w:val="13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>Staff Salary</w:t>
      </w:r>
    </w:p>
    <w:p w14:paraId="0A9A62BE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5FCAC500" w14:textId="77777777" w:rsidR="002014AD" w:rsidRPr="00F5782F" w:rsidRDefault="002014AD" w:rsidP="00585C86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>Airport ID</w:t>
      </w:r>
    </w:p>
    <w:p w14:paraId="00F470C3" w14:textId="77777777" w:rsidR="002014AD" w:rsidRPr="00F5782F" w:rsidRDefault="002014AD" w:rsidP="00585C86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Airport Name </w:t>
      </w:r>
    </w:p>
    <w:p w14:paraId="3C96A190" w14:textId="77777777" w:rsidR="002014AD" w:rsidRPr="00F5782F" w:rsidRDefault="002014AD" w:rsidP="00585C86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Location </w:t>
      </w:r>
    </w:p>
    <w:p w14:paraId="79C0D80B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762D1547" w14:textId="77777777" w:rsidR="002014AD" w:rsidRPr="00F5782F" w:rsidRDefault="002014AD" w:rsidP="00585C86">
      <w:pPr>
        <w:pStyle w:val="ListParagraph"/>
        <w:numPr>
          <w:ilvl w:val="0"/>
          <w:numId w:val="15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Passenger Name </w:t>
      </w:r>
    </w:p>
    <w:p w14:paraId="3A964B97" w14:textId="77777777" w:rsidR="002014AD" w:rsidRPr="00F5782F" w:rsidRDefault="002014AD" w:rsidP="00585C86">
      <w:pPr>
        <w:pStyle w:val="ListParagraph"/>
        <w:numPr>
          <w:ilvl w:val="0"/>
          <w:numId w:val="15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Passport Number </w:t>
      </w:r>
    </w:p>
    <w:p w14:paraId="32DEB101" w14:textId="77777777" w:rsidR="002014AD" w:rsidRPr="00F5782F" w:rsidRDefault="002014AD" w:rsidP="00585C86">
      <w:pPr>
        <w:pStyle w:val="ListParagraph"/>
        <w:numPr>
          <w:ilvl w:val="0"/>
          <w:numId w:val="15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Nationality </w:t>
      </w:r>
    </w:p>
    <w:p w14:paraId="24394257" w14:textId="77777777" w:rsidR="002014AD" w:rsidRPr="00F5782F" w:rsidRDefault="002014AD" w:rsidP="00585C86">
      <w:pPr>
        <w:pStyle w:val="ListParagraph"/>
        <w:numPr>
          <w:ilvl w:val="0"/>
          <w:numId w:val="15"/>
        </w:numPr>
        <w:spacing w:line="276" w:lineRule="auto"/>
        <w:ind w:left="1440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>Contact Info</w:t>
      </w:r>
    </w:p>
    <w:p w14:paraId="43B2C851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CBB948E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33EF038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4E1500A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927CACE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18F445E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AE17837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D4BEC89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E7F8474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45D2389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9D830DD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8824EBD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EC37DA7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D8566FF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33415B7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B7781FF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6B94590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782C6B3" w14:textId="77777777" w:rsidR="00585C86" w:rsidRDefault="00585C86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09245A6" w14:textId="0CAE586B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Q11) </w:t>
      </w:r>
    </w:p>
    <w:p w14:paraId="2686B8B7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05"/>
        <w:gridCol w:w="2268"/>
        <w:gridCol w:w="4677"/>
      </w:tblGrid>
      <w:tr w:rsidR="002014AD" w14:paraId="55314475" w14:textId="77777777" w:rsidTr="00585C86">
        <w:tc>
          <w:tcPr>
            <w:tcW w:w="2405" w:type="dxa"/>
          </w:tcPr>
          <w:p w14:paraId="196912EF" w14:textId="77777777" w:rsidR="002014AD" w:rsidRPr="00C5180F" w:rsidRDefault="002014AD" w:rsidP="006615B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5180F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2268" w:type="dxa"/>
          </w:tcPr>
          <w:p w14:paraId="6F08151E" w14:textId="77777777" w:rsidR="002014AD" w:rsidRPr="00C5180F" w:rsidRDefault="002014AD" w:rsidP="006615B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5180F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4677" w:type="dxa"/>
          </w:tcPr>
          <w:p w14:paraId="241F05E1" w14:textId="77777777" w:rsidR="002014AD" w:rsidRPr="00C5180F" w:rsidRDefault="002014AD" w:rsidP="006615B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Reason/Justification</w:t>
            </w:r>
          </w:p>
        </w:tc>
      </w:tr>
      <w:tr w:rsidR="002014AD" w14:paraId="203D2358" w14:textId="77777777" w:rsidTr="00585C86">
        <w:tc>
          <w:tcPr>
            <w:tcW w:w="2405" w:type="dxa"/>
            <w:vAlign w:val="center"/>
          </w:tcPr>
          <w:p w14:paraId="5E1C0D6D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Supplier ID</w:t>
            </w:r>
          </w:p>
        </w:tc>
        <w:tc>
          <w:tcPr>
            <w:tcW w:w="2268" w:type="dxa"/>
            <w:vAlign w:val="center"/>
          </w:tcPr>
          <w:p w14:paraId="753BEF07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 (Primary Key)</w:t>
            </w:r>
          </w:p>
        </w:tc>
        <w:tc>
          <w:tcPr>
            <w:tcW w:w="4677" w:type="dxa"/>
            <w:vAlign w:val="center"/>
          </w:tcPr>
          <w:p w14:paraId="174DD6FB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must be unique, numerical sequence is used for unique identification, and an integer-based key was chosen over an alpha numeric based key so that querying and indexing is faster</w:t>
            </w:r>
          </w:p>
        </w:tc>
      </w:tr>
      <w:tr w:rsidR="002014AD" w14:paraId="2A1B7784" w14:textId="77777777" w:rsidTr="00585C86">
        <w:tc>
          <w:tcPr>
            <w:tcW w:w="2405" w:type="dxa"/>
            <w:vAlign w:val="center"/>
          </w:tcPr>
          <w:p w14:paraId="6481975F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Supplier Name</w:t>
            </w:r>
          </w:p>
        </w:tc>
        <w:tc>
          <w:tcPr>
            <w:tcW w:w="2268" w:type="dxa"/>
            <w:vAlign w:val="center"/>
          </w:tcPr>
          <w:p w14:paraId="5A98FE63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677" w:type="dxa"/>
            <w:vAlign w:val="center"/>
          </w:tcPr>
          <w:p w14:paraId="3A6404DD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the Supplier’s Name might vary in length, using Varchar would be beneficial as Varchar is dynamic so it would only use the storage space required for the actual text</w:t>
            </w:r>
          </w:p>
        </w:tc>
      </w:tr>
      <w:tr w:rsidR="002014AD" w14:paraId="0CBB34C9" w14:textId="77777777" w:rsidTr="00585C86">
        <w:tc>
          <w:tcPr>
            <w:tcW w:w="2405" w:type="dxa"/>
            <w:vAlign w:val="center"/>
          </w:tcPr>
          <w:p w14:paraId="7AC4C5A3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Point of Contact (POC)</w:t>
            </w:r>
          </w:p>
        </w:tc>
        <w:tc>
          <w:tcPr>
            <w:tcW w:w="2268" w:type="dxa"/>
            <w:vAlign w:val="center"/>
          </w:tcPr>
          <w:p w14:paraId="69DEF161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677" w:type="dxa"/>
            <w:vAlign w:val="center"/>
          </w:tcPr>
          <w:p w14:paraId="28DEF71F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POC’s name must be stored as a string</w:t>
            </w:r>
          </w:p>
        </w:tc>
      </w:tr>
      <w:tr w:rsidR="002014AD" w14:paraId="433378BA" w14:textId="77777777" w:rsidTr="00585C86">
        <w:tc>
          <w:tcPr>
            <w:tcW w:w="2405" w:type="dxa"/>
            <w:vAlign w:val="center"/>
          </w:tcPr>
          <w:p w14:paraId="04E4B24E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POC Contact Number </w:t>
            </w:r>
          </w:p>
        </w:tc>
        <w:tc>
          <w:tcPr>
            <w:tcW w:w="2268" w:type="dxa"/>
            <w:vAlign w:val="center"/>
          </w:tcPr>
          <w:p w14:paraId="5498FF0D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677" w:type="dxa"/>
            <w:vAlign w:val="center"/>
          </w:tcPr>
          <w:p w14:paraId="0C7D6FB7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Varchar permits the usage of +, -, and parenthesis. A phone number should not be an integer, so that we can preserve leading zero’s </w:t>
            </w:r>
          </w:p>
        </w:tc>
      </w:tr>
      <w:tr w:rsidR="002014AD" w14:paraId="00168322" w14:textId="77777777" w:rsidTr="00585C86">
        <w:tc>
          <w:tcPr>
            <w:tcW w:w="2405" w:type="dxa"/>
            <w:vAlign w:val="center"/>
          </w:tcPr>
          <w:p w14:paraId="28AB48B8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Credit Limit</w:t>
            </w:r>
          </w:p>
        </w:tc>
        <w:tc>
          <w:tcPr>
            <w:tcW w:w="2268" w:type="dxa"/>
            <w:vAlign w:val="center"/>
          </w:tcPr>
          <w:p w14:paraId="4E1189D1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4677" w:type="dxa"/>
            <w:vAlign w:val="center"/>
          </w:tcPr>
          <w:p w14:paraId="11E10200" w14:textId="77777777" w:rsidR="002014AD" w:rsidRDefault="002014AD" w:rsidP="006615B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must be stored as a numeric value, as currency requires exact precision. Unlike float or </w:t>
            </w:r>
            <w:proofErr w:type="gramStart"/>
            <w:r>
              <w:rPr>
                <w:rFonts w:ascii="Times New Roman" w:hAnsi="Times New Roman" w:cs="Times New Roman"/>
              </w:rPr>
              <w:t>double  it</w:t>
            </w:r>
            <w:proofErr w:type="gramEnd"/>
            <w:r>
              <w:rPr>
                <w:rFonts w:ascii="Times New Roman" w:hAnsi="Times New Roman" w:cs="Times New Roman"/>
              </w:rPr>
              <w:t xml:space="preserve"> avoids rounding errors, ensuring financial accuracy.</w:t>
            </w:r>
          </w:p>
        </w:tc>
      </w:tr>
    </w:tbl>
    <w:p w14:paraId="7AB16D9D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3C71E12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Q12) </w:t>
      </w:r>
    </w:p>
    <w:p w14:paraId="08D9475F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19B65BE" w14:textId="77777777" w:rsidR="00585C86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 Student/University Mini World if we store the ‘Student’s Name’ is stored in each and every Course enrollment record this would cause data redundancy as every time a student enrolls in a course their name is repeated, instead we would be better off by linking the table/entity to a Student Entity which would contain the ‘Student’s Name’ and then we should store the ‘Student ID’ as a foreign key</w:t>
      </w:r>
    </w:p>
    <w:p w14:paraId="1293CF25" w14:textId="0B66F909" w:rsidR="002014AD" w:rsidRDefault="00585C86" w:rsidP="00585C8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2014AD">
        <w:rPr>
          <w:rFonts w:ascii="Times New Roman" w:hAnsi="Times New Roman" w:cs="Times New Roman"/>
        </w:rPr>
        <w:t xml:space="preserve"> in the Course Enrollment Table.</w:t>
      </w:r>
    </w:p>
    <w:p w14:paraId="4B7E8ACB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509F6B1B" w14:textId="77777777" w:rsidR="002014AD" w:rsidRPr="006B4155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Professor’s Email if it is repeated in every class instead of being stored in the Professor/Faculty table.</w:t>
      </w:r>
    </w:p>
    <w:p w14:paraId="0EDCD117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484E1082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0AF11898" w14:textId="75DC2B0F" w:rsidR="00217842" w:rsidRDefault="00217842" w:rsidP="00585C86">
      <w:pPr>
        <w:pStyle w:val="GraphicAnchor"/>
        <w:ind w:left="720"/>
      </w:pPr>
    </w:p>
    <w:p w14:paraId="37B4F926" w14:textId="77777777" w:rsidR="00217842" w:rsidRDefault="00217842" w:rsidP="00585C86">
      <w:pPr>
        <w:pStyle w:val="GraphicAnchor"/>
        <w:ind w:left="720"/>
      </w:pPr>
    </w:p>
    <w:p w14:paraId="512B8EB7" w14:textId="77777777" w:rsidR="00217842" w:rsidRDefault="00217842" w:rsidP="00585C86">
      <w:pPr>
        <w:pStyle w:val="GraphicAnchor"/>
        <w:ind w:left="720"/>
      </w:pPr>
    </w:p>
    <w:p w14:paraId="4B68A1F5" w14:textId="77777777" w:rsidR="00217842" w:rsidRDefault="00217842" w:rsidP="00585C86">
      <w:pPr>
        <w:pStyle w:val="GraphicAnchor"/>
        <w:ind w:left="720"/>
      </w:pPr>
    </w:p>
    <w:p w14:paraId="69A07400" w14:textId="77777777" w:rsidR="00217842" w:rsidRDefault="00217842" w:rsidP="00585C86">
      <w:pPr>
        <w:pStyle w:val="GraphicAnchor"/>
        <w:ind w:left="720"/>
      </w:pPr>
    </w:p>
    <w:p w14:paraId="4D7DEFC9" w14:textId="77777777" w:rsidR="00217842" w:rsidRDefault="00217842" w:rsidP="00585C86">
      <w:pPr>
        <w:pStyle w:val="GraphicAnchor"/>
        <w:ind w:left="720"/>
      </w:pPr>
    </w:p>
    <w:p w14:paraId="7EE771D4" w14:textId="77777777" w:rsidR="00217842" w:rsidRDefault="00217842" w:rsidP="00585C86">
      <w:pPr>
        <w:pStyle w:val="GraphicAnchor"/>
        <w:ind w:left="720"/>
      </w:pPr>
    </w:p>
    <w:p w14:paraId="7139FA66" w14:textId="77777777" w:rsidR="00217842" w:rsidRDefault="00217842" w:rsidP="00585C86">
      <w:pPr>
        <w:pStyle w:val="GraphicAnchor"/>
        <w:ind w:left="720"/>
      </w:pPr>
    </w:p>
    <w:p w14:paraId="5E1749A8" w14:textId="77777777" w:rsidR="00217842" w:rsidRDefault="00217842" w:rsidP="00585C86">
      <w:pPr>
        <w:pStyle w:val="GraphicAnchor"/>
        <w:ind w:left="720"/>
      </w:pPr>
    </w:p>
    <w:p w14:paraId="24DEDDE2" w14:textId="77777777" w:rsidR="00217842" w:rsidRDefault="00217842" w:rsidP="00585C86">
      <w:pPr>
        <w:pStyle w:val="GraphicAnchor"/>
        <w:ind w:left="720"/>
      </w:pPr>
    </w:p>
    <w:p w14:paraId="4866DB82" w14:textId="5CF596EF" w:rsidR="00217842" w:rsidRDefault="002E05FD" w:rsidP="00585C86">
      <w:pPr>
        <w:pStyle w:val="GraphicAnchor"/>
        <w:tabs>
          <w:tab w:val="left" w:pos="2457"/>
        </w:tabs>
        <w:ind w:left="720"/>
      </w:pPr>
      <w:r>
        <w:tab/>
      </w:r>
    </w:p>
    <w:p w14:paraId="70F9C50B" w14:textId="77777777" w:rsidR="00217842" w:rsidRDefault="00217842" w:rsidP="00585C86">
      <w:pPr>
        <w:pStyle w:val="GraphicAnchor"/>
        <w:ind w:left="720"/>
      </w:pPr>
    </w:p>
    <w:p w14:paraId="2DDFFC02" w14:textId="54E4D435" w:rsidR="00217842" w:rsidRDefault="002E05FD" w:rsidP="00585C86">
      <w:pPr>
        <w:pStyle w:val="GraphicAnchor"/>
        <w:tabs>
          <w:tab w:val="left" w:pos="4680"/>
        </w:tabs>
        <w:ind w:left="720"/>
      </w:pPr>
      <w:r>
        <w:tab/>
      </w:r>
    </w:p>
    <w:p w14:paraId="45D8747B" w14:textId="77777777" w:rsidR="00217842" w:rsidRDefault="00217842" w:rsidP="00585C86">
      <w:pPr>
        <w:pStyle w:val="GraphicAnchor"/>
        <w:ind w:left="720"/>
      </w:pPr>
    </w:p>
    <w:p w14:paraId="4ADF0130" w14:textId="77777777" w:rsidR="00217842" w:rsidRDefault="00217842" w:rsidP="00585C86">
      <w:pPr>
        <w:pStyle w:val="GraphicAnchor"/>
        <w:ind w:left="720"/>
      </w:pPr>
    </w:p>
    <w:p w14:paraId="16F5DC0C" w14:textId="77777777" w:rsidR="00217842" w:rsidRDefault="00217842" w:rsidP="00585C86">
      <w:pPr>
        <w:pStyle w:val="GraphicAnchor"/>
        <w:ind w:left="720"/>
      </w:pPr>
    </w:p>
    <w:p w14:paraId="43A42F38" w14:textId="77777777" w:rsidR="00217842" w:rsidRDefault="00217842" w:rsidP="00585C86">
      <w:pPr>
        <w:pStyle w:val="GraphicAnchor"/>
        <w:ind w:left="720"/>
      </w:pPr>
    </w:p>
    <w:p w14:paraId="7A736293" w14:textId="77777777" w:rsidR="00217842" w:rsidRDefault="00217842" w:rsidP="00585C86">
      <w:pPr>
        <w:pStyle w:val="GraphicAnchor"/>
        <w:ind w:left="720"/>
      </w:pPr>
    </w:p>
    <w:p w14:paraId="19A062AA" w14:textId="77777777" w:rsidR="00217842" w:rsidRDefault="00217842" w:rsidP="00585C86">
      <w:pPr>
        <w:pStyle w:val="GraphicAnchor"/>
        <w:ind w:left="720"/>
      </w:pPr>
    </w:p>
    <w:p w14:paraId="4A6FDD5F" w14:textId="77777777" w:rsidR="00217842" w:rsidRDefault="00217842" w:rsidP="00585C86">
      <w:pPr>
        <w:pStyle w:val="GraphicAnchor"/>
        <w:ind w:left="720"/>
      </w:pPr>
    </w:p>
    <w:p w14:paraId="36A46B38" w14:textId="551655C2" w:rsidR="002E05FD" w:rsidRPr="002E05FD" w:rsidRDefault="002E05FD" w:rsidP="00585C86">
      <w:pPr>
        <w:pStyle w:val="TOCHeading"/>
        <w:ind w:left="720"/>
        <w:rPr>
          <w:b/>
          <w:bCs/>
        </w:rPr>
      </w:pPr>
    </w:p>
    <w:p w14:paraId="63277D65" w14:textId="77777777" w:rsidR="00217842" w:rsidRDefault="00217842" w:rsidP="00585C86">
      <w:pPr>
        <w:pStyle w:val="GraphicAnchor"/>
        <w:ind w:left="720"/>
      </w:pPr>
    </w:p>
    <w:p w14:paraId="5FDE4580" w14:textId="77777777" w:rsidR="00217842" w:rsidRDefault="00217842" w:rsidP="00585C86">
      <w:pPr>
        <w:pStyle w:val="GraphicAnchor"/>
        <w:ind w:left="720"/>
      </w:pPr>
    </w:p>
    <w:p w14:paraId="115EE4E6" w14:textId="77777777" w:rsidR="00217842" w:rsidRDefault="00217842" w:rsidP="00585C86">
      <w:pPr>
        <w:pStyle w:val="GraphicAnchor"/>
        <w:ind w:left="720"/>
      </w:pPr>
    </w:p>
    <w:p w14:paraId="4C8103E2" w14:textId="77777777" w:rsidR="00217842" w:rsidRDefault="00217842" w:rsidP="00585C86">
      <w:pPr>
        <w:pStyle w:val="GraphicAnchor"/>
        <w:ind w:left="720"/>
      </w:pPr>
    </w:p>
    <w:p w14:paraId="79C9FA2E" w14:textId="77777777" w:rsidR="00217842" w:rsidRDefault="00217842" w:rsidP="00585C86">
      <w:pPr>
        <w:pStyle w:val="GraphicAnchor"/>
        <w:ind w:left="720"/>
      </w:pPr>
    </w:p>
    <w:p w14:paraId="5C948785" w14:textId="086C796F" w:rsidR="003004DC" w:rsidRDefault="003004DC" w:rsidP="00585C86">
      <w:pPr>
        <w:pStyle w:val="GraphicAnchor"/>
      </w:pPr>
    </w:p>
    <w:sectPr w:rsidR="003004DC" w:rsidSect="002E05FD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0" w:left="720" w:header="0" w:footer="0" w:gutter="0"/>
      <w:pgBorders w:display="notFirstPage" w:offsetFrom="page">
        <w:top w:val="thinThickThinMediumGap" w:sz="24" w:space="24" w:color="auto" w:shadow="1"/>
        <w:left w:val="thinThickThinMediumGap" w:sz="24" w:space="24" w:color="auto" w:shadow="1"/>
        <w:bottom w:val="thinThickThinMediumGap" w:sz="24" w:space="24" w:color="auto" w:shadow="1"/>
        <w:right w:val="thinThickThinMediumGap" w:sz="2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9CFC6" w14:textId="77777777" w:rsidR="007106EE" w:rsidRDefault="007106EE" w:rsidP="00E74B29">
      <w:r>
        <w:separator/>
      </w:r>
    </w:p>
  </w:endnote>
  <w:endnote w:type="continuationSeparator" w:id="0">
    <w:p w14:paraId="3E51AB9E" w14:textId="77777777" w:rsidR="007106EE" w:rsidRDefault="007106EE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04D" w14:textId="16A275EC" w:rsidR="00D40F3E" w:rsidRDefault="00D40F3E" w:rsidP="002E05FD">
    <w:pPr>
      <w:pStyle w:val="Footer"/>
    </w:pPr>
  </w:p>
  <w:p w14:paraId="42DC33A0" w14:textId="77777777" w:rsidR="00D40F3E" w:rsidRDefault="00D4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8AE6" w14:textId="33745F13" w:rsidR="00D40F3E" w:rsidRPr="003004DC" w:rsidRDefault="00D40F3E">
    <w:pPr>
      <w:pStyle w:val="Footer"/>
      <w:jc w:val="center"/>
    </w:pPr>
  </w:p>
  <w:p w14:paraId="79785817" w14:textId="51F4EE4A" w:rsidR="00D40F3E" w:rsidRDefault="00D4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998EB" w14:textId="77777777" w:rsidR="007106EE" w:rsidRDefault="007106EE" w:rsidP="00E74B29">
      <w:r>
        <w:separator/>
      </w:r>
    </w:p>
  </w:footnote>
  <w:footnote w:type="continuationSeparator" w:id="0">
    <w:p w14:paraId="157EC63C" w14:textId="77777777" w:rsidR="007106EE" w:rsidRDefault="007106EE" w:rsidP="00E7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5EE7" w14:textId="3C667C87" w:rsidR="00217842" w:rsidRDefault="002E05F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648ED" wp14:editId="45E3E52A">
              <wp:simplePos x="0" y="0"/>
              <wp:positionH relativeFrom="page">
                <wp:posOffset>-237994</wp:posOffset>
              </wp:positionH>
              <wp:positionV relativeFrom="page">
                <wp:posOffset>-38170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6EE2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648ED" id="Group 171" o:spid="_x0000_s1026" style="position:absolute;margin-left:-18.75pt;margin-top:-3pt;width:133.9pt;height:80.65pt;z-index:25166131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76166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366EE2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CCE2" w14:textId="02BBFB1D" w:rsidR="00217842" w:rsidRDefault="002178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770046" wp14:editId="4B910F1C">
              <wp:simplePos x="0" y="0"/>
              <wp:positionH relativeFrom="page">
                <wp:posOffset>6309864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339F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770046" id="Group 179" o:spid="_x0000_s1032" style="position:absolute;margin-left:496.85pt;margin-top:0;width:133.9pt;height:80.65pt;z-index:251663360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76166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97339F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660D" w14:textId="2BA5C330" w:rsidR="00865DBB" w:rsidRPr="00865DBB" w:rsidRDefault="003004DC" w:rsidP="00865DB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CCF5F0" wp14:editId="094AF735">
          <wp:simplePos x="0" y="0"/>
          <wp:positionH relativeFrom="margin">
            <wp:posOffset>4911090</wp:posOffset>
          </wp:positionH>
          <wp:positionV relativeFrom="paragraph">
            <wp:posOffset>171651</wp:posOffset>
          </wp:positionV>
          <wp:extent cx="1933504" cy="669290"/>
          <wp:effectExtent l="0" t="0" r="0" b="0"/>
          <wp:wrapNone/>
          <wp:docPr id="269361291" name="Picture 26936129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04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F3E">
      <w:rPr>
        <w:noProof/>
      </w:rPr>
      <w:drawing>
        <wp:anchor distT="0" distB="0" distL="114300" distR="114300" simplePos="0" relativeHeight="251658240" behindDoc="0" locked="0" layoutInCell="1" allowOverlap="1" wp14:anchorId="1F0B351C" wp14:editId="0D7659B9">
          <wp:simplePos x="0" y="0"/>
          <wp:positionH relativeFrom="margin">
            <wp:align>left</wp:align>
          </wp:positionH>
          <wp:positionV relativeFrom="paragraph">
            <wp:posOffset>173856</wp:posOffset>
          </wp:positionV>
          <wp:extent cx="2898289" cy="703709"/>
          <wp:effectExtent l="0" t="0" r="0" b="1270"/>
          <wp:wrapNone/>
          <wp:docPr id="104192782" name="Picture 104192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289" cy="703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495468">
    <w:abstractNumId w:val="1"/>
  </w:num>
  <w:num w:numId="2" w16cid:durableId="1903054485">
    <w:abstractNumId w:val="0"/>
  </w:num>
  <w:num w:numId="3" w16cid:durableId="1471631177">
    <w:abstractNumId w:val="14"/>
  </w:num>
  <w:num w:numId="4" w16cid:durableId="1898588660">
    <w:abstractNumId w:val="8"/>
  </w:num>
  <w:num w:numId="5" w16cid:durableId="1349597919">
    <w:abstractNumId w:val="3"/>
  </w:num>
  <w:num w:numId="6" w16cid:durableId="585965511">
    <w:abstractNumId w:val="2"/>
  </w:num>
  <w:num w:numId="7" w16cid:durableId="313145206">
    <w:abstractNumId w:val="13"/>
  </w:num>
  <w:num w:numId="8" w16cid:durableId="65805904">
    <w:abstractNumId w:val="6"/>
  </w:num>
  <w:num w:numId="9" w16cid:durableId="1757432138">
    <w:abstractNumId w:val="4"/>
  </w:num>
  <w:num w:numId="10" w16cid:durableId="1035155849">
    <w:abstractNumId w:val="7"/>
  </w:num>
  <w:num w:numId="11" w16cid:durableId="783496548">
    <w:abstractNumId w:val="10"/>
  </w:num>
  <w:num w:numId="12" w16cid:durableId="31272661">
    <w:abstractNumId w:val="5"/>
  </w:num>
  <w:num w:numId="13" w16cid:durableId="1813593538">
    <w:abstractNumId w:val="11"/>
  </w:num>
  <w:num w:numId="14" w16cid:durableId="1203665835">
    <w:abstractNumId w:val="9"/>
  </w:num>
  <w:num w:numId="15" w16cid:durableId="1716078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06"/>
    <w:rsid w:val="000853E9"/>
    <w:rsid w:val="00086FA5"/>
    <w:rsid w:val="000E4641"/>
    <w:rsid w:val="00151F66"/>
    <w:rsid w:val="00177F8D"/>
    <w:rsid w:val="00185F4A"/>
    <w:rsid w:val="001E097E"/>
    <w:rsid w:val="001F4B42"/>
    <w:rsid w:val="002014AD"/>
    <w:rsid w:val="00217842"/>
    <w:rsid w:val="00254028"/>
    <w:rsid w:val="00270445"/>
    <w:rsid w:val="002D2200"/>
    <w:rsid w:val="002E05FD"/>
    <w:rsid w:val="003004DC"/>
    <w:rsid w:val="003E5B4B"/>
    <w:rsid w:val="0040564B"/>
    <w:rsid w:val="0048120C"/>
    <w:rsid w:val="004909D9"/>
    <w:rsid w:val="004B21AB"/>
    <w:rsid w:val="004C5781"/>
    <w:rsid w:val="00521481"/>
    <w:rsid w:val="00535506"/>
    <w:rsid w:val="00543DF4"/>
    <w:rsid w:val="005627D0"/>
    <w:rsid w:val="00585C86"/>
    <w:rsid w:val="005E598B"/>
    <w:rsid w:val="00665110"/>
    <w:rsid w:val="006709F1"/>
    <w:rsid w:val="00670C00"/>
    <w:rsid w:val="006C60E6"/>
    <w:rsid w:val="007106EE"/>
    <w:rsid w:val="00767633"/>
    <w:rsid w:val="007E7573"/>
    <w:rsid w:val="00837914"/>
    <w:rsid w:val="00865DBB"/>
    <w:rsid w:val="00874FE7"/>
    <w:rsid w:val="008A5360"/>
    <w:rsid w:val="008D2021"/>
    <w:rsid w:val="00952F7D"/>
    <w:rsid w:val="009A38BA"/>
    <w:rsid w:val="009F3C8F"/>
    <w:rsid w:val="00A61A31"/>
    <w:rsid w:val="00A920B0"/>
    <w:rsid w:val="00B43E11"/>
    <w:rsid w:val="00BC1E80"/>
    <w:rsid w:val="00BE53A3"/>
    <w:rsid w:val="00CF1A9C"/>
    <w:rsid w:val="00D40F3E"/>
    <w:rsid w:val="00D43125"/>
    <w:rsid w:val="00D66A3A"/>
    <w:rsid w:val="00D84A56"/>
    <w:rsid w:val="00DF198B"/>
    <w:rsid w:val="00E74B29"/>
    <w:rsid w:val="00EB7C2B"/>
    <w:rsid w:val="00F43D9E"/>
    <w:rsid w:val="00FA36A3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E590"/>
  <w15:chartTrackingRefBased/>
  <w15:docId w15:val="{3653B6D6-58E4-4E5C-8962-070E06D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E05F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E05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05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05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05F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14AD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hammad%20Abu%20Bakar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7DD223CB8C449E82A6FC68CB1EF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4E3B-665B-4EB9-87BF-2FA8B9FE2D95}"/>
      </w:docPartPr>
      <w:docPartBody>
        <w:p w:rsidR="00893260" w:rsidRDefault="00000000">
          <w:pPr>
            <w:pStyle w:val="3F7DD223CB8C449E82A6FC68CB1EFCC3"/>
          </w:pPr>
          <w:r w:rsidRPr="00DF198B">
            <w:t>—</w:t>
          </w:r>
        </w:p>
      </w:docPartBody>
    </w:docPart>
    <w:docPart>
      <w:docPartPr>
        <w:name w:val="3A6C9E2D1EDA483483359C37AEAED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D2821-2C1B-4C45-ABAB-19382768AFE7}"/>
      </w:docPartPr>
      <w:docPartBody>
        <w:p w:rsidR="00893260" w:rsidRDefault="00000000">
          <w:pPr>
            <w:pStyle w:val="3A6C9E2D1EDA483483359C37AEAED7E6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3"/>
    <w:rsid w:val="000853E9"/>
    <w:rsid w:val="00254028"/>
    <w:rsid w:val="00270445"/>
    <w:rsid w:val="00442B37"/>
    <w:rsid w:val="004B21AB"/>
    <w:rsid w:val="00893260"/>
    <w:rsid w:val="008E159F"/>
    <w:rsid w:val="00962DDE"/>
    <w:rsid w:val="00976083"/>
    <w:rsid w:val="00BF2F43"/>
    <w:rsid w:val="00F6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7DD223CB8C449E82A6FC68CB1EFCC3">
    <w:name w:val="3F7DD223CB8C449E82A6FC68CB1EFCC3"/>
  </w:style>
  <w:style w:type="paragraph" w:customStyle="1" w:styleId="3A6C9E2D1EDA483483359C37AEAED7E6">
    <w:name w:val="3A6C9E2D1EDA483483359C37AEAED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D07FE16-3C64-4331-A994-D50EF9EEC4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6</TotalTime>
  <Pages>6</Pages>
  <Words>508</Words>
  <Characters>2893</Characters>
  <Application>Microsoft Office Word</Application>
  <DocSecurity>0</DocSecurity>
  <Lines>2893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 Memon</dc:creator>
  <cp:keywords/>
  <dc:description/>
  <cp:lastModifiedBy>Muhammad Abu Bakar</cp:lastModifiedBy>
  <cp:revision>2</cp:revision>
  <cp:lastPrinted>2025-09-08T18:03:00Z</cp:lastPrinted>
  <dcterms:created xsi:type="dcterms:W3CDTF">2026-01-28T16:25:00Z</dcterms:created>
  <dcterms:modified xsi:type="dcterms:W3CDTF">2026-01-28T16:25:00Z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