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p w14:paraId="4C10384C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25A91A01" wp14:editId="5C5E2DE3">
            <wp:simplePos x="0" y="0"/>
            <wp:positionH relativeFrom="margin">
              <wp:align>left</wp:align>
            </wp:positionH>
            <wp:positionV relativeFrom="page">
              <wp:posOffset>1044575</wp:posOffset>
            </wp:positionV>
            <wp:extent cx="6857365" cy="8615045"/>
            <wp:effectExtent l="0" t="0" r="635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93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5"/>
        <w:gridCol w:w="28"/>
        <w:gridCol w:w="1158"/>
        <w:gridCol w:w="57"/>
        <w:gridCol w:w="6074"/>
        <w:gridCol w:w="70"/>
        <w:gridCol w:w="1145"/>
        <w:gridCol w:w="40"/>
        <w:gridCol w:w="1176"/>
      </w:tblGrid>
      <w:tr w:rsidR="00DF198B" w14:paraId="06CBE5EB" w14:textId="77777777" w:rsidTr="00217842">
        <w:trPr>
          <w:trHeight w:val="1047"/>
        </w:trPr>
        <w:tc>
          <w:tcPr>
            <w:tcW w:w="10933" w:type="dxa"/>
            <w:gridSpan w:val="9"/>
          </w:tcPr>
          <w:p w14:paraId="66EF74B3" w14:textId="77777777" w:rsidR="00DF198B" w:rsidRDefault="00DF198B">
            <w:pPr>
              <w:rPr>
                <w:sz w:val="22"/>
                <w:szCs w:val="22"/>
              </w:rPr>
            </w:pPr>
          </w:p>
          <w:p w14:paraId="0549895B" w14:textId="77777777" w:rsidR="00D40F3E" w:rsidRDefault="00D40F3E" w:rsidP="00D40F3E">
            <w:pPr>
              <w:rPr>
                <w:sz w:val="22"/>
                <w:szCs w:val="22"/>
              </w:rPr>
            </w:pPr>
          </w:p>
          <w:p w14:paraId="254C9A65" w14:textId="712718AF" w:rsidR="00D40F3E" w:rsidRPr="00D40F3E" w:rsidRDefault="00D40F3E" w:rsidP="00D40F3E">
            <w:pPr>
              <w:tabs>
                <w:tab w:val="left" w:pos="85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DF198B" w14:paraId="148A044C" w14:textId="77777777" w:rsidTr="00217842">
        <w:trPr>
          <w:trHeight w:val="1033"/>
        </w:trPr>
        <w:tc>
          <w:tcPr>
            <w:tcW w:w="1213" w:type="dxa"/>
            <w:gridSpan w:val="2"/>
            <w:tcBorders>
              <w:right w:val="single" w:sz="18" w:space="0" w:color="476166" w:themeColor="accent1"/>
            </w:tcBorders>
          </w:tcPr>
          <w:p w14:paraId="574017F3" w14:textId="77777777" w:rsidR="00DF198B" w:rsidRDefault="00DF198B"/>
        </w:tc>
        <w:tc>
          <w:tcPr>
            <w:tcW w:w="850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0E3AC3A" w14:textId="5727991E" w:rsidR="00DF198B" w:rsidRPr="00767633" w:rsidRDefault="00EB3C84" w:rsidP="00EB7C2B">
            <w:pPr>
              <w:pStyle w:val="Heading1"/>
              <w:rPr>
                <w:rFonts w:ascii="Rockwell" w:hAnsi="Rockwell"/>
              </w:rPr>
            </w:pPr>
            <w:bookmarkStart w:id="0" w:name="_Toc211105806"/>
            <w:bookmarkStart w:id="1" w:name="_Toc211105883"/>
            <w:r>
              <w:rPr>
                <w:rFonts w:ascii="Rockwell" w:hAnsi="Rockwell"/>
              </w:rPr>
              <w:t xml:space="preserve">Project Proposal </w:t>
            </w:r>
            <w:r w:rsidR="00535506" w:rsidRPr="00767633">
              <w:rPr>
                <w:rFonts w:ascii="Rockwell" w:hAnsi="Rockwell"/>
              </w:rPr>
              <w:t>– Week 0</w:t>
            </w:r>
            <w:bookmarkEnd w:id="0"/>
            <w:bookmarkEnd w:id="1"/>
            <w:r>
              <w:rPr>
                <w:rFonts w:ascii="Rockwell" w:hAnsi="Rockwell"/>
              </w:rPr>
              <w:t>8</w:t>
            </w:r>
          </w:p>
        </w:tc>
        <w:tc>
          <w:tcPr>
            <w:tcW w:w="1214" w:type="dxa"/>
            <w:gridSpan w:val="2"/>
            <w:tcBorders>
              <w:left w:val="single" w:sz="18" w:space="0" w:color="476166" w:themeColor="accent1"/>
            </w:tcBorders>
          </w:tcPr>
          <w:p w14:paraId="49531CF0" w14:textId="77777777" w:rsidR="00DF198B" w:rsidRDefault="00DF198B"/>
        </w:tc>
      </w:tr>
      <w:tr w:rsidR="00DF198B" w14:paraId="391B4D35" w14:textId="77777777" w:rsidTr="00217842">
        <w:trPr>
          <w:trHeight w:val="1777"/>
        </w:trPr>
        <w:tc>
          <w:tcPr>
            <w:tcW w:w="1185" w:type="dxa"/>
          </w:tcPr>
          <w:p w14:paraId="0DD39AAC" w14:textId="77777777" w:rsidR="00DF198B" w:rsidRDefault="00DF198B"/>
        </w:tc>
        <w:tc>
          <w:tcPr>
            <w:tcW w:w="8572" w:type="dxa"/>
            <w:gridSpan w:val="7"/>
          </w:tcPr>
          <w:p w14:paraId="09E181C5" w14:textId="77777777" w:rsidR="00DF198B" w:rsidRDefault="00DF198B"/>
        </w:tc>
        <w:tc>
          <w:tcPr>
            <w:tcW w:w="1175" w:type="dxa"/>
          </w:tcPr>
          <w:p w14:paraId="2B3C0868" w14:textId="77777777" w:rsidR="00DF198B" w:rsidRDefault="00DF198B"/>
        </w:tc>
      </w:tr>
      <w:tr w:rsidR="00DF198B" w14:paraId="51F2E04A" w14:textId="77777777" w:rsidTr="00217842">
        <w:trPr>
          <w:trHeight w:val="898"/>
        </w:trPr>
        <w:tc>
          <w:tcPr>
            <w:tcW w:w="2428" w:type="dxa"/>
            <w:gridSpan w:val="4"/>
          </w:tcPr>
          <w:p w14:paraId="676DB268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76623CE9" w14:textId="77777777" w:rsidR="00DF198B" w:rsidRPr="00DF198B" w:rsidRDefault="00DF198B" w:rsidP="00A920B0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429" w:type="dxa"/>
            <w:gridSpan w:val="4"/>
          </w:tcPr>
          <w:p w14:paraId="31C79D86" w14:textId="77777777" w:rsidR="00DF198B" w:rsidRDefault="00DF198B"/>
        </w:tc>
      </w:tr>
      <w:tr w:rsidR="00DF198B" w14:paraId="6DA4F8C2" w14:textId="77777777" w:rsidTr="00217842">
        <w:trPr>
          <w:trHeight w:val="1412"/>
        </w:trPr>
        <w:tc>
          <w:tcPr>
            <w:tcW w:w="2428" w:type="dxa"/>
            <w:gridSpan w:val="4"/>
          </w:tcPr>
          <w:p w14:paraId="6D936314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6DA3915E" w14:textId="0A9594FC" w:rsidR="00535506" w:rsidRPr="00767633" w:rsidRDefault="00601A49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2" w:name="_Toc211105807"/>
            <w:bookmarkStart w:id="3" w:name="_Toc211105884"/>
            <w:r>
              <w:rPr>
                <w:rFonts w:ascii="Rockwell" w:hAnsi="Rockwell"/>
                <w:color w:val="476166" w:themeColor="accent1"/>
                <w:sz w:val="36"/>
                <w:szCs w:val="36"/>
              </w:rPr>
              <w:t>Section</w:t>
            </w:r>
            <w:r w:rsidR="00535506"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:</w:t>
            </w:r>
            <w:bookmarkEnd w:id="2"/>
            <w:bookmarkEnd w:id="3"/>
            <w:r w:rsidR="00535506"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A8F6307" w14:textId="7DFFB9F3" w:rsidR="00535506" w:rsidRPr="00767633" w:rsidRDefault="00601A49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r>
              <w:rPr>
                <w:rFonts w:ascii="Rockwell" w:hAnsi="Rockwell"/>
                <w:color w:val="476166" w:themeColor="accent1"/>
                <w:sz w:val="36"/>
                <w:szCs w:val="36"/>
              </w:rPr>
              <w:t>BCS-3D</w:t>
            </w:r>
          </w:p>
          <w:p w14:paraId="5619C631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</w:p>
          <w:p w14:paraId="174D3A2B" w14:textId="0249C5D9" w:rsidR="003004DC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4" w:name="_Toc211105809"/>
            <w:bookmarkStart w:id="5" w:name="_Toc211105886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NU </w:t>
            </w:r>
            <w:proofErr w:type="gramStart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ID</w:t>
            </w:r>
            <w:r w:rsidR="00601A49">
              <w:rPr>
                <w:rFonts w:ascii="Rockwell" w:hAnsi="Rockwell"/>
                <w:color w:val="476166" w:themeColor="accent1"/>
                <w:sz w:val="36"/>
                <w:szCs w:val="36"/>
              </w:rPr>
              <w:t>’s</w:t>
            </w:r>
            <w:proofErr w:type="gramEnd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:</w:t>
            </w:r>
            <w:bookmarkEnd w:id="4"/>
            <w:bookmarkEnd w:id="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4B000900" w14:textId="5D2F9B23" w:rsidR="00535506" w:rsidRPr="00767633" w:rsidRDefault="00601A49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r>
              <w:rPr>
                <w:rFonts w:ascii="Rockwell" w:hAnsi="Rockwell"/>
                <w:color w:val="476166" w:themeColor="accent1"/>
                <w:sz w:val="36"/>
                <w:szCs w:val="36"/>
              </w:rPr>
              <w:t>24K-0527 24P-</w:t>
            </w:r>
            <w:r w:rsidR="00F556EC">
              <w:rPr>
                <w:rFonts w:ascii="Rockwell" w:hAnsi="Rockwell"/>
                <w:color w:val="476166" w:themeColor="accent1"/>
                <w:sz w:val="36"/>
                <w:szCs w:val="36"/>
              </w:rPr>
              <w:t>0582</w:t>
            </w:r>
            <w:r w:rsidR="000F48E8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24K-0826</w:t>
            </w:r>
          </w:p>
          <w:p w14:paraId="4A4CDB32" w14:textId="49D6F249" w:rsidR="00FA36A3" w:rsidRPr="00767633" w:rsidRDefault="00FA36A3" w:rsidP="00535506">
            <w:pPr>
              <w:rPr>
                <w:rFonts w:ascii="Rockwell" w:hAnsi="Rockwell"/>
                <w:b/>
                <w:color w:val="476166" w:themeColor="accent1"/>
                <w:sz w:val="36"/>
                <w:szCs w:val="36"/>
              </w:rPr>
            </w:pPr>
          </w:p>
        </w:tc>
        <w:tc>
          <w:tcPr>
            <w:tcW w:w="2429" w:type="dxa"/>
            <w:gridSpan w:val="4"/>
          </w:tcPr>
          <w:p w14:paraId="0181DA6B" w14:textId="77777777" w:rsidR="00DF198B" w:rsidRDefault="00DF198B"/>
        </w:tc>
      </w:tr>
      <w:tr w:rsidR="00DF198B" w14:paraId="5CABE752" w14:textId="77777777" w:rsidTr="00217842">
        <w:trPr>
          <w:trHeight w:val="5844"/>
        </w:trPr>
        <w:tc>
          <w:tcPr>
            <w:tcW w:w="2428" w:type="dxa"/>
            <w:gridSpan w:val="4"/>
          </w:tcPr>
          <w:p w14:paraId="6CE82C07" w14:textId="77777777" w:rsidR="00DF198B" w:rsidRDefault="00DF198B" w:rsidP="00DF198B">
            <w:pPr>
              <w:jc w:val="center"/>
            </w:pPr>
          </w:p>
        </w:tc>
        <w:tc>
          <w:tcPr>
            <w:tcW w:w="6074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21EDF02C" w14:textId="16F48EAA" w:rsidR="00DF198B" w:rsidRPr="00767633" w:rsidRDefault="00601A49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6" w:name="_Toc211105811"/>
            <w:bookmarkStart w:id="7" w:name="_Toc211105888"/>
            <w:r>
              <w:rPr>
                <w:rFonts w:ascii="Rockwell" w:hAnsi="Rockwell"/>
                <w:b/>
                <w:color w:val="476166" w:themeColor="accent1"/>
              </w:rPr>
              <w:t>October 1</w:t>
            </w:r>
            <w:r w:rsidR="000F48E8">
              <w:rPr>
                <w:rFonts w:ascii="Rockwell" w:hAnsi="Rockwell"/>
                <w:b/>
                <w:color w:val="476166" w:themeColor="accent1"/>
              </w:rPr>
              <w:t>7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th, 2025</w:t>
            </w:r>
            <w:bookmarkEnd w:id="6"/>
            <w:bookmarkEnd w:id="7"/>
          </w:p>
          <w:bookmarkStart w:id="8" w:name="_Toc211105812"/>
          <w:bookmarkStart w:id="9" w:name="_Toc211105889"/>
          <w:p w14:paraId="4023838D" w14:textId="77777777" w:rsidR="00874FE7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-1516760087"/>
                <w:placeholder>
                  <w:docPart w:val="3F7DD223CB8C449E82A6FC68CB1EFCC3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8"/>
            <w:bookmarkEnd w:id="9"/>
          </w:p>
          <w:p w14:paraId="274F2338" w14:textId="77777777" w:rsidR="003004DC" w:rsidRPr="00767633" w:rsidRDefault="00FA36A3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0" w:name="_Toc211105813"/>
            <w:bookmarkStart w:id="11" w:name="_Toc211105890"/>
            <w:r w:rsidRPr="00767633">
              <w:rPr>
                <w:rFonts w:ascii="Rockwell" w:hAnsi="Rockwell"/>
                <w:b/>
                <w:color w:val="476166" w:themeColor="accent1"/>
              </w:rPr>
              <w:t>Syllabus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:</w:t>
            </w:r>
            <w:bookmarkEnd w:id="10"/>
            <w:bookmarkEnd w:id="11"/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6CC5CB12" w14:textId="472E2230" w:rsidR="00FA36A3" w:rsidRPr="00767633" w:rsidRDefault="00EB3C84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r>
              <w:rPr>
                <w:rFonts w:ascii="Rockwell" w:hAnsi="Rockwell"/>
                <w:b/>
                <w:color w:val="476166" w:themeColor="accent1"/>
              </w:rPr>
              <w:t>Data Structures Theory</w:t>
            </w:r>
          </w:p>
          <w:p w14:paraId="46F63711" w14:textId="77777777" w:rsidR="003004DC" w:rsidRPr="00767633" w:rsidRDefault="003004DC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</w:p>
          <w:p w14:paraId="1909FE11" w14:textId="51CEDBAF" w:rsidR="00FA36A3" w:rsidRPr="00767633" w:rsidRDefault="00FA36A3" w:rsidP="003004DC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2" w:name="_Toc211105815"/>
            <w:bookmarkStart w:id="13" w:name="_Toc211105892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Syllabus Code: </w:t>
            </w:r>
            <w:bookmarkEnd w:id="12"/>
            <w:bookmarkEnd w:id="13"/>
            <w:r w:rsidR="00EB3C84">
              <w:rPr>
                <w:rFonts w:ascii="Rockwell" w:hAnsi="Rockwell"/>
                <w:b/>
                <w:color w:val="476166" w:themeColor="accent1"/>
              </w:rPr>
              <w:t>CS-2001</w:t>
            </w:r>
          </w:p>
          <w:bookmarkStart w:id="14" w:name="_Toc211105816"/>
          <w:bookmarkStart w:id="15" w:name="_Toc211105893"/>
          <w:p w14:paraId="549546B7" w14:textId="77777777" w:rsidR="00DF198B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1492440299"/>
                <w:placeholder>
                  <w:docPart w:val="3A6C9E2D1EDA483483359C37AEAED7E6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4"/>
            <w:bookmarkEnd w:id="15"/>
          </w:p>
          <w:p w14:paraId="04C120DE" w14:textId="77777777" w:rsid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6" w:name="_Toc211105817"/>
            <w:bookmarkStart w:id="17" w:name="_Toc211105894"/>
            <w:r w:rsidRPr="00767633">
              <w:rPr>
                <w:rFonts w:ascii="Rockwell" w:hAnsi="Rockwell"/>
                <w:b/>
                <w:color w:val="476166" w:themeColor="accent1"/>
              </w:rPr>
              <w:t>Instructor:</w:t>
            </w:r>
            <w:bookmarkEnd w:id="16"/>
            <w:bookmarkEnd w:id="17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7DC6AACD" w14:textId="62394696" w:rsidR="00DF198B" w:rsidRPr="00767633" w:rsidRDefault="00EB3C84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r>
              <w:rPr>
                <w:rFonts w:ascii="Rockwell" w:hAnsi="Rockwell"/>
                <w:b/>
                <w:color w:val="476166" w:themeColor="accent1"/>
              </w:rPr>
              <w:t>Sir Dr. Farrukh Has</w:t>
            </w:r>
            <w:r w:rsidR="00601A49">
              <w:rPr>
                <w:rFonts w:ascii="Rockwell" w:hAnsi="Rockwell"/>
                <w:b/>
                <w:color w:val="476166" w:themeColor="accent1"/>
              </w:rPr>
              <w:t>san Syed</w:t>
            </w:r>
          </w:p>
          <w:p w14:paraId="49936FE3" w14:textId="51E8AD8A" w:rsidR="00DF198B" w:rsidRPr="00767633" w:rsidRDefault="00DF198B" w:rsidP="00DF198B">
            <w:pPr>
              <w:rPr>
                <w:rFonts w:ascii="Rockwell" w:hAnsi="Rockwell"/>
                <w:b/>
                <w:color w:val="476166" w:themeColor="accent1"/>
              </w:rPr>
            </w:pPr>
          </w:p>
        </w:tc>
        <w:tc>
          <w:tcPr>
            <w:tcW w:w="2429" w:type="dxa"/>
            <w:gridSpan w:val="4"/>
          </w:tcPr>
          <w:p w14:paraId="38382338" w14:textId="77777777" w:rsidR="00DF198B" w:rsidRDefault="00DF198B" w:rsidP="00DF198B">
            <w:pPr>
              <w:jc w:val="center"/>
            </w:pPr>
          </w:p>
        </w:tc>
      </w:tr>
      <w:tr w:rsidR="00DF198B" w14:paraId="5381BFCE" w14:textId="77777777" w:rsidTr="00217842">
        <w:trPr>
          <w:trHeight w:val="265"/>
        </w:trPr>
        <w:tc>
          <w:tcPr>
            <w:tcW w:w="2371" w:type="dxa"/>
            <w:gridSpan w:val="3"/>
          </w:tcPr>
          <w:p w14:paraId="49D615AC" w14:textId="77777777" w:rsidR="00DF198B" w:rsidRDefault="00DF198B"/>
        </w:tc>
        <w:tc>
          <w:tcPr>
            <w:tcW w:w="6201" w:type="dxa"/>
            <w:gridSpan w:val="3"/>
          </w:tcPr>
          <w:p w14:paraId="350A3C01" w14:textId="77777777" w:rsidR="00DF198B" w:rsidRDefault="00DF198B"/>
        </w:tc>
        <w:tc>
          <w:tcPr>
            <w:tcW w:w="2360" w:type="dxa"/>
            <w:gridSpan w:val="3"/>
          </w:tcPr>
          <w:p w14:paraId="64ACC801" w14:textId="77777777" w:rsidR="00DF198B" w:rsidRDefault="00DF198B"/>
        </w:tc>
      </w:tr>
    </w:tbl>
    <w:p w14:paraId="33A81BD3" w14:textId="77777777" w:rsidR="00DF198B" w:rsidRDefault="00DF198B"/>
    <w:p w14:paraId="53404D43" w14:textId="77777777" w:rsidR="00DF198B" w:rsidRDefault="00DF198B" w:rsidP="002D2200">
      <w:pPr>
        <w:pStyle w:val="GraphicAnchor"/>
      </w:pPr>
    </w:p>
    <w:p w14:paraId="689AAD2C" w14:textId="77777777" w:rsidR="003004DC" w:rsidRDefault="003004DC" w:rsidP="002D2200">
      <w:pPr>
        <w:pStyle w:val="GraphicAnchor"/>
      </w:pPr>
    </w:p>
    <w:p w14:paraId="4304C8B9" w14:textId="77777777" w:rsidR="00217842" w:rsidRDefault="00217842" w:rsidP="002D2200">
      <w:pPr>
        <w:pStyle w:val="GraphicAnchor"/>
      </w:pPr>
    </w:p>
    <w:p w14:paraId="5C2C96DC" w14:textId="77777777" w:rsidR="00217842" w:rsidRDefault="00217842" w:rsidP="002D2200">
      <w:pPr>
        <w:pStyle w:val="GraphicAnchor"/>
      </w:pPr>
    </w:p>
    <w:p w14:paraId="7C74F36C" w14:textId="77777777" w:rsidR="00217842" w:rsidRDefault="00217842" w:rsidP="002D2200">
      <w:pPr>
        <w:pStyle w:val="GraphicAnchor"/>
      </w:pPr>
    </w:p>
    <w:p w14:paraId="23AC924D" w14:textId="77777777" w:rsidR="00217842" w:rsidRDefault="00217842" w:rsidP="002D2200">
      <w:pPr>
        <w:pStyle w:val="GraphicAnchor"/>
      </w:pPr>
    </w:p>
    <w:p w14:paraId="6805CD1F" w14:textId="77777777" w:rsidR="00217842" w:rsidRDefault="00217842" w:rsidP="002D2200">
      <w:pPr>
        <w:pStyle w:val="GraphicAnchor"/>
      </w:pPr>
    </w:p>
    <w:p w14:paraId="76EF6CC5" w14:textId="77777777" w:rsidR="00217842" w:rsidRDefault="00217842" w:rsidP="002D2200">
      <w:pPr>
        <w:pStyle w:val="GraphicAnchor"/>
      </w:pPr>
    </w:p>
    <w:p w14:paraId="01631C48" w14:textId="77777777" w:rsidR="00217842" w:rsidRDefault="00217842" w:rsidP="002D2200">
      <w:pPr>
        <w:pStyle w:val="GraphicAnchor"/>
      </w:pPr>
    </w:p>
    <w:p w14:paraId="152BA3DD" w14:textId="77777777" w:rsidR="00217842" w:rsidRDefault="00217842" w:rsidP="002D2200">
      <w:pPr>
        <w:pStyle w:val="GraphicAnchor"/>
      </w:pPr>
    </w:p>
    <w:p w14:paraId="3E998E0B" w14:textId="77777777" w:rsidR="00217842" w:rsidRDefault="00217842" w:rsidP="002D2200">
      <w:pPr>
        <w:pStyle w:val="GraphicAnchor"/>
      </w:pPr>
    </w:p>
    <w:p w14:paraId="0AF11898" w14:textId="77777777" w:rsidR="00217842" w:rsidRDefault="00217842" w:rsidP="002D2200">
      <w:pPr>
        <w:pStyle w:val="GraphicAnchor"/>
      </w:pPr>
    </w:p>
    <w:p w14:paraId="512B8EB7" w14:textId="69EB0641" w:rsidR="00217842" w:rsidRPr="00F556EC" w:rsidRDefault="00212873" w:rsidP="002D2200">
      <w:pPr>
        <w:pStyle w:val="GraphicAnchor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790B0740" w14:textId="11754082" w:rsidR="00212873" w:rsidRPr="00212873" w:rsidRDefault="00212873" w:rsidP="00212873">
      <w:pPr>
        <w:pStyle w:val="GraphicAnchor"/>
        <w:ind w:left="720"/>
        <w:jc w:val="center"/>
        <w:rPr>
          <w:rFonts w:ascii="Rockwell" w:hAnsi="Rockwell" w:cs="Times New Roman"/>
          <w:b/>
          <w:bCs/>
          <w:sz w:val="36"/>
          <w:szCs w:val="36"/>
          <w:u w:val="single"/>
        </w:rPr>
      </w:pPr>
      <w:r w:rsidRPr="00212873">
        <w:rPr>
          <w:rFonts w:ascii="Rockwell" w:hAnsi="Rockwell" w:cs="Times New Roman"/>
          <w:b/>
          <w:bCs/>
          <w:sz w:val="36"/>
          <w:szCs w:val="36"/>
          <w:u w:val="single"/>
        </w:rPr>
        <w:t>Mini Instagram/Social Media Application</w:t>
      </w:r>
    </w:p>
    <w:p w14:paraId="114E2739" w14:textId="77777777" w:rsidR="00212873" w:rsidRDefault="00212873" w:rsidP="00212873">
      <w:pPr>
        <w:pStyle w:val="GraphicAnchor"/>
        <w:rPr>
          <w:rFonts w:ascii="Times New Roman" w:hAnsi="Times New Roman" w:cs="Times New Roman"/>
          <w:b/>
          <w:bCs/>
          <w:sz w:val="24"/>
        </w:rPr>
      </w:pPr>
    </w:p>
    <w:p w14:paraId="5C68EEA1" w14:textId="02263E0E" w:rsidR="00F62787" w:rsidRPr="00221AE1" w:rsidRDefault="00F62787" w:rsidP="00805221">
      <w:pPr>
        <w:pStyle w:val="GraphicAnchor"/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1AE1">
        <w:rPr>
          <w:rFonts w:ascii="Times New Roman" w:hAnsi="Times New Roman" w:cs="Times New Roman"/>
          <w:b/>
          <w:bCs/>
          <w:sz w:val="28"/>
          <w:szCs w:val="28"/>
          <w:u w:val="single"/>
        </w:rPr>
        <w:t>Brief Description</w:t>
      </w:r>
      <w:r w:rsidR="00221AE1" w:rsidRPr="00221AE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513CF40" w14:textId="77777777" w:rsidR="00221AE1" w:rsidRDefault="00221AE1" w:rsidP="00F62787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11BDC7F9" w14:textId="0C07888D" w:rsidR="00221AE1" w:rsidRDefault="00F62787" w:rsidP="00D65FBE">
      <w:pPr>
        <w:pStyle w:val="GraphicAnchor"/>
        <w:ind w:left="11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project idea revolves around emulation</w:t>
      </w:r>
      <w:r w:rsidRPr="00601A49">
        <w:rPr>
          <w:rFonts w:ascii="Times New Roman" w:hAnsi="Times New Roman" w:cs="Times New Roman"/>
          <w:sz w:val="24"/>
        </w:rPr>
        <w:t xml:space="preserve"> </w:t>
      </w:r>
      <w:r w:rsidR="00221AE1">
        <w:rPr>
          <w:rFonts w:ascii="Times New Roman" w:hAnsi="Times New Roman" w:cs="Times New Roman"/>
          <w:sz w:val="24"/>
        </w:rPr>
        <w:t>of the backend of how many of the social media platforms that we see</w:t>
      </w:r>
      <w:r w:rsidR="00D65FBE">
        <w:rPr>
          <w:rFonts w:ascii="Times New Roman" w:hAnsi="Times New Roman" w:cs="Times New Roman"/>
          <w:sz w:val="24"/>
        </w:rPr>
        <w:t xml:space="preserve"> as of</w:t>
      </w:r>
      <w:r w:rsidR="00221AE1">
        <w:rPr>
          <w:rFonts w:ascii="Times New Roman" w:hAnsi="Times New Roman" w:cs="Times New Roman"/>
          <w:sz w:val="24"/>
        </w:rPr>
        <w:t xml:space="preserve"> today’s date operate via the fundamental data structures</w:t>
      </w:r>
      <w:r w:rsidR="00D65FBE">
        <w:rPr>
          <w:rFonts w:ascii="Times New Roman" w:hAnsi="Times New Roman" w:cs="Times New Roman"/>
          <w:sz w:val="24"/>
        </w:rPr>
        <w:t xml:space="preserve"> -that we have covered in the course-</w:t>
      </w:r>
      <w:r w:rsidR="00221AE1">
        <w:rPr>
          <w:rFonts w:ascii="Times New Roman" w:hAnsi="Times New Roman" w:cs="Times New Roman"/>
          <w:sz w:val="24"/>
        </w:rPr>
        <w:t xml:space="preserve"> and how the</w:t>
      </w:r>
      <w:r w:rsidR="00D65FBE">
        <w:rPr>
          <w:rFonts w:ascii="Times New Roman" w:hAnsi="Times New Roman" w:cs="Times New Roman"/>
          <w:sz w:val="24"/>
        </w:rPr>
        <w:t xml:space="preserve"> </w:t>
      </w:r>
      <w:r w:rsidR="00221AE1">
        <w:rPr>
          <w:rFonts w:ascii="Times New Roman" w:hAnsi="Times New Roman" w:cs="Times New Roman"/>
          <w:sz w:val="24"/>
        </w:rPr>
        <w:t>usage of these data structures provides us with the crucial features and makes the tasks such as (direct messag</w:t>
      </w:r>
      <w:r w:rsidR="00D65FBE">
        <w:rPr>
          <w:rFonts w:ascii="Times New Roman" w:hAnsi="Times New Roman" w:cs="Times New Roman"/>
          <w:sz w:val="24"/>
        </w:rPr>
        <w:t>ing</w:t>
      </w:r>
      <w:r w:rsidR="00221AE1">
        <w:rPr>
          <w:rFonts w:ascii="Times New Roman" w:hAnsi="Times New Roman" w:cs="Times New Roman"/>
          <w:sz w:val="24"/>
        </w:rPr>
        <w:t>, posting, mutual follower suggestions</w:t>
      </w:r>
      <w:r w:rsidR="00D65FB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FBE">
        <w:rPr>
          <w:rFonts w:ascii="Times New Roman" w:hAnsi="Times New Roman" w:cs="Times New Roman"/>
          <w:sz w:val="24"/>
        </w:rPr>
        <w:t>etc</w:t>
      </w:r>
      <w:proofErr w:type="spellEnd"/>
      <w:r w:rsidR="00221AE1">
        <w:rPr>
          <w:rFonts w:ascii="Times New Roman" w:hAnsi="Times New Roman" w:cs="Times New Roman"/>
          <w:sz w:val="24"/>
        </w:rPr>
        <w:t>)</w:t>
      </w:r>
      <w:r w:rsidR="00D65FBE">
        <w:rPr>
          <w:rFonts w:ascii="Times New Roman" w:hAnsi="Times New Roman" w:cs="Times New Roman"/>
          <w:sz w:val="24"/>
        </w:rPr>
        <w:t xml:space="preserve"> </w:t>
      </w:r>
      <w:r w:rsidR="00221AE1">
        <w:rPr>
          <w:rFonts w:ascii="Times New Roman" w:hAnsi="Times New Roman" w:cs="Times New Roman"/>
          <w:sz w:val="24"/>
        </w:rPr>
        <w:t xml:space="preserve">that </w:t>
      </w:r>
      <w:r w:rsidR="00D65FBE">
        <w:rPr>
          <w:rFonts w:ascii="Times New Roman" w:hAnsi="Times New Roman" w:cs="Times New Roman"/>
          <w:sz w:val="24"/>
        </w:rPr>
        <w:t xml:space="preserve">attract the majority of the user base and makes these apps more appealing to the users. This </w:t>
      </w:r>
    </w:p>
    <w:p w14:paraId="721B2B62" w14:textId="77777777" w:rsidR="00D65FBE" w:rsidRDefault="00D65FBE" w:rsidP="00D65FBE">
      <w:pPr>
        <w:pStyle w:val="GraphicAnchor"/>
        <w:ind w:left="11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will also allow us to observe how all of these data structures differentiate in posing some </w:t>
      </w:r>
    </w:p>
    <w:p w14:paraId="51F0F3A1" w14:textId="10EA20E3" w:rsidR="00D65FBE" w:rsidRDefault="00D65FBE" w:rsidP="00D65FBE">
      <w:pPr>
        <w:pStyle w:val="GraphicAnchor"/>
        <w:ind w:left="11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restrictions and a certain set of rules on how their data can be accessed and manipulated and </w:t>
      </w:r>
    </w:p>
    <w:p w14:paraId="6B2E3113" w14:textId="1159DCCB" w:rsidR="00D65FBE" w:rsidRDefault="00D65FBE" w:rsidP="00D65FBE">
      <w:pPr>
        <w:pStyle w:val="GraphicAnchor"/>
        <w:ind w:left="11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 these rules make the usage of these data structures all more appealing in such real-life applications and scenarios. As using them allows the developer to incorporate certain algorithms</w:t>
      </w:r>
    </w:p>
    <w:p w14:paraId="7AC3A1D8" w14:textId="10FCC309" w:rsidR="00D65FBE" w:rsidRDefault="003368A2" w:rsidP="003368A2">
      <w:pPr>
        <w:pStyle w:val="GraphicAnchor"/>
        <w:ind w:left="11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on certain data structures </w:t>
      </w:r>
      <w:r w:rsidR="00D65FBE">
        <w:rPr>
          <w:rFonts w:ascii="Times New Roman" w:hAnsi="Times New Roman" w:cs="Times New Roman"/>
          <w:sz w:val="24"/>
        </w:rPr>
        <w:t xml:space="preserve">that not only </w:t>
      </w:r>
      <w:r>
        <w:rPr>
          <w:rFonts w:ascii="Times New Roman" w:hAnsi="Times New Roman" w:cs="Times New Roman"/>
          <w:sz w:val="24"/>
        </w:rPr>
        <w:t xml:space="preserve">optimize a particular task, but in some cases even make </w:t>
      </w:r>
    </w:p>
    <w:p w14:paraId="0433D546" w14:textId="77777777" w:rsidR="003368A2" w:rsidRDefault="003368A2" w:rsidP="003368A2">
      <w:pPr>
        <w:pStyle w:val="GraphicAnchor"/>
        <w:ind w:left="11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some operations possible on data that would not have been possible given the developer had </w:t>
      </w:r>
    </w:p>
    <w:p w14:paraId="265A7F06" w14:textId="76D3CD0A" w:rsidR="003368A2" w:rsidRDefault="003368A2" w:rsidP="003368A2">
      <w:pPr>
        <w:pStyle w:val="GraphicAnchor"/>
        <w:ind w:left="11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opted for using a primitive (pre-defined) data structure instead.</w:t>
      </w:r>
      <w:r w:rsidR="00355321">
        <w:rPr>
          <w:rFonts w:ascii="Times New Roman" w:hAnsi="Times New Roman" w:cs="Times New Roman"/>
          <w:sz w:val="24"/>
        </w:rPr>
        <w:t xml:space="preserve"> The project is centered around and uses the social media application Instagram as our reference. In a nutshell the main objective is</w:t>
      </w:r>
    </w:p>
    <w:p w14:paraId="0D8BD055" w14:textId="54DCB5D8" w:rsidR="00355321" w:rsidRDefault="00355321" w:rsidP="003368A2">
      <w:pPr>
        <w:pStyle w:val="GraphicAnchor"/>
        <w:ind w:left="11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 demonstrate how a social media platform utilizes data structures whilst handling various </w:t>
      </w:r>
    </w:p>
    <w:p w14:paraId="4E84C016" w14:textId="640DFC69" w:rsidR="00355321" w:rsidRDefault="00355321" w:rsidP="003368A2">
      <w:pPr>
        <w:pStyle w:val="GraphicAnchor"/>
        <w:ind w:left="11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functionalities including user management, messaging, friend requests, posts and notifications.</w:t>
      </w:r>
    </w:p>
    <w:p w14:paraId="1A234C3C" w14:textId="77777777" w:rsidR="00F62787" w:rsidRDefault="00F62787" w:rsidP="00D65FBE">
      <w:pPr>
        <w:pStyle w:val="GraphicAnchor"/>
        <w:rPr>
          <w:rFonts w:ascii="Times New Roman" w:hAnsi="Times New Roman" w:cs="Times New Roman"/>
          <w:b/>
          <w:bCs/>
          <w:sz w:val="24"/>
        </w:rPr>
      </w:pPr>
    </w:p>
    <w:p w14:paraId="7991232B" w14:textId="10274D78" w:rsidR="00F556EC" w:rsidRPr="00221AE1" w:rsidRDefault="00F62787" w:rsidP="00805221">
      <w:pPr>
        <w:pStyle w:val="GraphicAnchor"/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1AE1">
        <w:rPr>
          <w:rFonts w:ascii="Times New Roman" w:hAnsi="Times New Roman" w:cs="Times New Roman"/>
          <w:b/>
          <w:bCs/>
          <w:sz w:val="28"/>
          <w:szCs w:val="28"/>
          <w:u w:val="single"/>
        </w:rPr>
        <w:t>Tentative list of data structures and algorithms that will be used</w:t>
      </w:r>
      <w:r w:rsidR="00221AE1" w:rsidRPr="00221AE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7BDC97B" w14:textId="77777777" w:rsidR="008B4D62" w:rsidRPr="008B4D62" w:rsidRDefault="008B4D62" w:rsidP="00805221">
      <w:pPr>
        <w:pStyle w:val="GraphicAnchor"/>
        <w:ind w:left="720"/>
        <w:rPr>
          <w:rFonts w:ascii="Times New Roman" w:hAnsi="Times New Roman" w:cs="Times New Roman"/>
          <w:b/>
          <w:bCs/>
          <w:sz w:val="24"/>
        </w:rPr>
      </w:pPr>
    </w:p>
    <w:p w14:paraId="097DA79C" w14:textId="3493BC14" w:rsidR="00F556EC" w:rsidRPr="008B4D62" w:rsidRDefault="00601A49" w:rsidP="00F556EC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 xml:space="preserve">User Management </w:t>
      </w:r>
    </w:p>
    <w:p w14:paraId="4A004D90" w14:textId="77777777" w:rsidR="00F556EC" w:rsidRDefault="00601A49" w:rsidP="00F556EC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 Description: Handles user registration, login, logout, and profile storage.</w:t>
      </w:r>
    </w:p>
    <w:p w14:paraId="4350D6DF" w14:textId="414C1A64" w:rsidR="000F48E8" w:rsidRDefault="00601A49" w:rsidP="000F48E8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Linked List, Hash Map </w:t>
      </w:r>
    </w:p>
    <w:p w14:paraId="2A2BF185" w14:textId="5D30AA41" w:rsidR="000F48E8" w:rsidRDefault="000F48E8" w:rsidP="000F48E8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 xml:space="preserve">Algorithms: </w:t>
      </w:r>
      <w:r w:rsidRPr="00601A4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Hashing (for username lookup), Linear Search (for Linked List traversal)</w:t>
      </w:r>
    </w:p>
    <w:p w14:paraId="7F2EAE8C" w14:textId="7849F92B" w:rsidR="00F556EC" w:rsidRDefault="00601A49" w:rsidP="000F48E8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•Details: </w:t>
      </w:r>
    </w:p>
    <w:p w14:paraId="6807B2CA" w14:textId="77777777" w:rsidR="008B4D62" w:rsidRDefault="00601A49" w:rsidP="00F556EC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Each user node contains username, password, city, posts, and status. </w:t>
      </w:r>
    </w:p>
    <w:p w14:paraId="0DD0BEB9" w14:textId="77777777" w:rsidR="008B4D62" w:rsidRDefault="00601A49" w:rsidP="00F556EC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o Uses hash lookup for fast authentication.</w:t>
      </w:r>
    </w:p>
    <w:p w14:paraId="6116A1DC" w14:textId="77777777" w:rsidR="008B4D62" w:rsidRDefault="00601A49" w:rsidP="00F556EC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Supports password reset and logout. </w:t>
      </w:r>
    </w:p>
    <w:p w14:paraId="59D4B9B6" w14:textId="77777777" w:rsidR="008B4D62" w:rsidRPr="008B4D62" w:rsidRDefault="008B4D62" w:rsidP="008B4D62">
      <w:pPr>
        <w:pStyle w:val="GraphicAnchor"/>
        <w:rPr>
          <w:rFonts w:ascii="Times New Roman" w:hAnsi="Times New Roman" w:cs="Times New Roman"/>
          <w:b/>
          <w:bCs/>
          <w:sz w:val="24"/>
        </w:rPr>
      </w:pPr>
    </w:p>
    <w:p w14:paraId="0D5A1A3E" w14:textId="539E9EE1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>Relationship Graph (Followers/Friends</w:t>
      </w:r>
      <w:r w:rsidR="003368A2">
        <w:rPr>
          <w:rFonts w:ascii="Times New Roman" w:hAnsi="Times New Roman" w:cs="Times New Roman"/>
          <w:b/>
          <w:bCs/>
          <w:sz w:val="24"/>
        </w:rPr>
        <w:t>, Likes</w:t>
      </w:r>
      <w:r w:rsidR="000F48E8">
        <w:rPr>
          <w:rFonts w:ascii="Times New Roman" w:hAnsi="Times New Roman" w:cs="Times New Roman"/>
          <w:b/>
          <w:bCs/>
          <w:sz w:val="24"/>
        </w:rPr>
        <w:t>, and Location of users</w:t>
      </w:r>
      <w:r w:rsidRPr="008B4D62">
        <w:rPr>
          <w:rFonts w:ascii="Times New Roman" w:hAnsi="Times New Roman" w:cs="Times New Roman"/>
          <w:b/>
          <w:bCs/>
          <w:sz w:val="24"/>
        </w:rPr>
        <w:t xml:space="preserve">) </w:t>
      </w:r>
    </w:p>
    <w:p w14:paraId="1AE557A1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Description: Represents all users and their connections. </w:t>
      </w:r>
    </w:p>
    <w:p w14:paraId="48252069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Graph (Adjacency List) </w:t>
      </w:r>
    </w:p>
    <w:p w14:paraId="11CF7188" w14:textId="23190464" w:rsidR="000F48E8" w:rsidRDefault="000F48E8" w:rsidP="000F48E8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>Algorithms:</w:t>
      </w:r>
      <w:r>
        <w:rPr>
          <w:rFonts w:ascii="Times New Roman" w:hAnsi="Times New Roman" w:cs="Times New Roman"/>
          <w:sz w:val="24"/>
        </w:rPr>
        <w:t xml:space="preserve"> BFS (Breadth-First Search), DFS (Depth-First Search), Mutual friend detection (common neighbor search) </w:t>
      </w:r>
      <w:r>
        <w:rPr>
          <w:rFonts w:ascii="Times New Roman" w:hAnsi="Times New Roman" w:cs="Times New Roman"/>
          <w:sz w:val="24"/>
        </w:rPr>
        <w:t xml:space="preserve"> </w:t>
      </w:r>
    </w:p>
    <w:p w14:paraId="1FA9DF88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o Each user node maintains a list of connected users. </w:t>
      </w:r>
    </w:p>
    <w:p w14:paraId="0A559AED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Edges represent relationships (followed/follower). </w:t>
      </w:r>
    </w:p>
    <w:p w14:paraId="5B1D2E09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Used for suggesting mutual friends or displaying connections. </w:t>
      </w:r>
    </w:p>
    <w:p w14:paraId="7581BC9C" w14:textId="77777777" w:rsidR="008B4D62" w:rsidRDefault="008B4D62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692EECC5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14E17199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677A4E6B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7D84309E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5DF1082B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006EEDBC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19038E8B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2544540E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04C1BB7A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56A887FB" w14:textId="77777777" w:rsidR="00E5217B" w:rsidRDefault="00E5217B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2DBDCE92" w14:textId="65AA7A9F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>Friend Requests</w:t>
      </w:r>
    </w:p>
    <w:p w14:paraId="59851FEB" w14:textId="3B37814D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 Description: Manages sending and accepting friend/follow requests.</w:t>
      </w:r>
    </w:p>
    <w:p w14:paraId="52483877" w14:textId="37AB21AB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Queue </w:t>
      </w:r>
    </w:p>
    <w:p w14:paraId="27F8DE24" w14:textId="7B389E3A" w:rsidR="00E5217B" w:rsidRDefault="00E5217B" w:rsidP="00E5217B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>Algorithms:</w:t>
      </w:r>
      <w:r>
        <w:rPr>
          <w:rFonts w:ascii="Times New Roman" w:hAnsi="Times New Roman" w:cs="Times New Roman"/>
          <w:sz w:val="24"/>
        </w:rPr>
        <w:t xml:space="preserve"> Enqueue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/Dequeue Operations (FIFO), Traversal for pending request checks </w:t>
      </w:r>
    </w:p>
    <w:p w14:paraId="7663B466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</w:t>
      </w:r>
    </w:p>
    <w:p w14:paraId="48B3A6EF" w14:textId="3FE6053C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Friend requests are stored in FIFO order. </w:t>
      </w:r>
    </w:p>
    <w:p w14:paraId="6C4E700A" w14:textId="461B0657" w:rsidR="003368A2" w:rsidRPr="00E5217B" w:rsidRDefault="00601A49" w:rsidP="00E5217B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Supports </w:t>
      </w:r>
      <w:proofErr w:type="gramStart"/>
      <w:r w:rsidRPr="00601A49">
        <w:rPr>
          <w:rFonts w:ascii="Times New Roman" w:hAnsi="Times New Roman" w:cs="Times New Roman"/>
          <w:sz w:val="24"/>
        </w:rPr>
        <w:t>viewing</w:t>
      </w:r>
      <w:proofErr w:type="gramEnd"/>
      <w:r w:rsidRPr="00601A49">
        <w:rPr>
          <w:rFonts w:ascii="Times New Roman" w:hAnsi="Times New Roman" w:cs="Times New Roman"/>
          <w:sz w:val="24"/>
        </w:rPr>
        <w:t xml:space="preserve"> pending requests, accepting, and rejecting them.</w:t>
      </w:r>
    </w:p>
    <w:p w14:paraId="14526761" w14:textId="77777777" w:rsidR="003368A2" w:rsidRPr="008B4D62" w:rsidRDefault="003368A2" w:rsidP="008B4D62">
      <w:pPr>
        <w:pStyle w:val="GraphicAnchor"/>
        <w:rPr>
          <w:rFonts w:ascii="Times New Roman" w:hAnsi="Times New Roman" w:cs="Times New Roman"/>
          <w:b/>
          <w:bCs/>
          <w:sz w:val="24"/>
        </w:rPr>
      </w:pPr>
    </w:p>
    <w:p w14:paraId="7F603CC3" w14:textId="2A07EE7E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 xml:space="preserve">Posts System </w:t>
      </w:r>
    </w:p>
    <w:p w14:paraId="1349E02A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Description: Allows users to create and view posts. </w:t>
      </w:r>
    </w:p>
    <w:p w14:paraId="15434005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Stack </w:t>
      </w:r>
    </w:p>
    <w:p w14:paraId="425BE56A" w14:textId="11B7B27A" w:rsidR="00E5217B" w:rsidRDefault="00E5217B" w:rsidP="00E5217B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>Algorithms:</w:t>
      </w:r>
      <w:r>
        <w:rPr>
          <w:rFonts w:ascii="Times New Roman" w:hAnsi="Times New Roman" w:cs="Times New Roman"/>
          <w:sz w:val="24"/>
        </w:rPr>
        <w:t xml:space="preserve"> Push/pop for post creation and deletion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Reverse traversal for recent-first feed</w:t>
      </w:r>
    </w:p>
    <w:p w14:paraId="06D20DA5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</w:t>
      </w:r>
    </w:p>
    <w:p w14:paraId="7A09ED6C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Each user maintains a stack of their posts. </w:t>
      </w:r>
    </w:p>
    <w:p w14:paraId="40481B86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Latest post appears at the top for quick access. </w:t>
      </w:r>
    </w:p>
    <w:p w14:paraId="5B654389" w14:textId="56DCC4E6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o Supports basic timeline view</w:t>
      </w:r>
    </w:p>
    <w:p w14:paraId="6E5EF9B9" w14:textId="77777777" w:rsidR="008B4D62" w:rsidRDefault="008B4D62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0DDBF0E6" w14:textId="49B5703C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 xml:space="preserve">Feed Display </w:t>
      </w:r>
    </w:p>
    <w:p w14:paraId="143CFD37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Description: Shows a combined feed from all followed users. </w:t>
      </w:r>
    </w:p>
    <w:p w14:paraId="3DD1EDA8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Stack + Traversal Logic </w:t>
      </w:r>
    </w:p>
    <w:p w14:paraId="66643CFC" w14:textId="2050B695" w:rsidR="00E5217B" w:rsidRDefault="00E5217B" w:rsidP="00E5217B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>Algorithms:</w:t>
      </w:r>
      <w:r>
        <w:rPr>
          <w:rFonts w:ascii="Times New Roman" w:hAnsi="Times New Roman" w:cs="Times New Roman"/>
          <w:sz w:val="24"/>
        </w:rPr>
        <w:t xml:space="preserve"> Stack merge algorithm (combining feeds) sorting by timestamp</w:t>
      </w:r>
      <w:r>
        <w:rPr>
          <w:rFonts w:ascii="Times New Roman" w:hAnsi="Times New Roman" w:cs="Times New Roman"/>
          <w:sz w:val="24"/>
        </w:rPr>
        <w:t xml:space="preserve"> </w:t>
      </w:r>
    </w:p>
    <w:p w14:paraId="7397EEBD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</w:t>
      </w:r>
    </w:p>
    <w:p w14:paraId="18D2C9D4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Collects posts from followers and merges their stacks. </w:t>
      </w:r>
    </w:p>
    <w:p w14:paraId="2760B7EC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Displays most recent posts first. </w:t>
      </w:r>
    </w:p>
    <w:p w14:paraId="71C54EA3" w14:textId="77777777" w:rsidR="008B4D62" w:rsidRDefault="008B4D62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319ED2D5" w14:textId="350B0BFF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 xml:space="preserve">Messaging System </w:t>
      </w:r>
    </w:p>
    <w:p w14:paraId="2E334C0C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Description: Enables one-to-one chatting between connected users. </w:t>
      </w:r>
    </w:p>
    <w:p w14:paraId="7090C832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Stack </w:t>
      </w:r>
    </w:p>
    <w:p w14:paraId="0BD4AFF7" w14:textId="6C771C7E" w:rsidR="00E5217B" w:rsidRDefault="00E5217B" w:rsidP="00E5217B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>Algorithms:</w:t>
      </w:r>
      <w:r>
        <w:rPr>
          <w:rFonts w:ascii="Times New Roman" w:hAnsi="Times New Roman" w:cs="Times New Roman"/>
          <w:sz w:val="24"/>
        </w:rPr>
        <w:t xml:space="preserve"> Push/pop for message order, Reverse iteration for message history display </w:t>
      </w:r>
      <w:r>
        <w:rPr>
          <w:rFonts w:ascii="Times New Roman" w:hAnsi="Times New Roman" w:cs="Times New Roman"/>
          <w:sz w:val="24"/>
        </w:rPr>
        <w:t xml:space="preserve"> </w:t>
      </w:r>
    </w:p>
    <w:p w14:paraId="249528F9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</w:t>
      </w:r>
    </w:p>
    <w:p w14:paraId="19EAC78F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Each chat has its own message stack. </w:t>
      </w:r>
    </w:p>
    <w:p w14:paraId="3292B644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</w:t>
      </w:r>
      <w:proofErr w:type="gramStart"/>
      <w:r w:rsidRPr="00601A49">
        <w:rPr>
          <w:rFonts w:ascii="Times New Roman" w:hAnsi="Times New Roman" w:cs="Times New Roman"/>
          <w:sz w:val="24"/>
        </w:rPr>
        <w:t>New</w:t>
      </w:r>
      <w:proofErr w:type="gramEnd"/>
      <w:r w:rsidRPr="00601A49">
        <w:rPr>
          <w:rFonts w:ascii="Times New Roman" w:hAnsi="Times New Roman" w:cs="Times New Roman"/>
          <w:sz w:val="24"/>
        </w:rPr>
        <w:t xml:space="preserve"> messages are pushed to the top. </w:t>
      </w:r>
    </w:p>
    <w:p w14:paraId="2B46884B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Latest conversation retrieval is </w:t>
      </w:r>
      <w:proofErr w:type="gramStart"/>
      <w:r w:rsidRPr="00601A49">
        <w:rPr>
          <w:rFonts w:ascii="Times New Roman" w:hAnsi="Times New Roman" w:cs="Times New Roman"/>
          <w:sz w:val="24"/>
        </w:rPr>
        <w:t>O(</w:t>
      </w:r>
      <w:proofErr w:type="gramEnd"/>
      <w:r w:rsidRPr="00601A49">
        <w:rPr>
          <w:rFonts w:ascii="Times New Roman" w:hAnsi="Times New Roman" w:cs="Times New Roman"/>
          <w:sz w:val="24"/>
        </w:rPr>
        <w:t xml:space="preserve">1). </w:t>
      </w:r>
    </w:p>
    <w:p w14:paraId="646BC696" w14:textId="77777777" w:rsidR="008B4D62" w:rsidRDefault="008B4D62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5B0AF357" w14:textId="4E2638AE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 xml:space="preserve">Notifications System </w:t>
      </w:r>
    </w:p>
    <w:p w14:paraId="1C72A19C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Description: Stores alerts for user actions like friend requests or messages. </w:t>
      </w:r>
    </w:p>
    <w:p w14:paraId="6B30ABE0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Queue </w:t>
      </w:r>
    </w:p>
    <w:p w14:paraId="2DE2670E" w14:textId="3B173942" w:rsidR="00E5217B" w:rsidRDefault="00E5217B" w:rsidP="00E5217B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>Algorithms:</w:t>
      </w:r>
      <w:r>
        <w:rPr>
          <w:rFonts w:ascii="Times New Roman" w:hAnsi="Times New Roman" w:cs="Times New Roman"/>
          <w:sz w:val="24"/>
        </w:rPr>
        <w:t xml:space="preserve"> Enqueue/Dequeue </w:t>
      </w:r>
      <w:proofErr w:type="gramStart"/>
      <w:r>
        <w:rPr>
          <w:rFonts w:ascii="Times New Roman" w:hAnsi="Times New Roman" w:cs="Times New Roman"/>
          <w:sz w:val="24"/>
        </w:rPr>
        <w:t>operations ,</w:t>
      </w:r>
      <w:proofErr w:type="gramEnd"/>
      <w:r>
        <w:rPr>
          <w:rFonts w:ascii="Times New Roman" w:hAnsi="Times New Roman" w:cs="Times New Roman"/>
          <w:sz w:val="24"/>
        </w:rPr>
        <w:t xml:space="preserve"> chronological traversal</w:t>
      </w:r>
    </w:p>
    <w:p w14:paraId="0EAD4AAD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</w:t>
      </w:r>
    </w:p>
    <w:p w14:paraId="5E02EDCD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Notifications are added in order of arrival. </w:t>
      </w:r>
    </w:p>
    <w:p w14:paraId="3D68130A" w14:textId="5CAF292B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o Users can view notifications in the order they occurred.</w:t>
      </w:r>
    </w:p>
    <w:p w14:paraId="6492FCCC" w14:textId="77777777" w:rsidR="008B4D62" w:rsidRDefault="008B4D62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62BF59C1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610C4E9F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64E52B49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7BD298C6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7DBDF746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3119980C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7358BEDB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1D807455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47DB7D2F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1F7DF492" w14:textId="77777777" w:rsidR="00E5217B" w:rsidRDefault="00E5217B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70409DEA" w14:textId="79F70B85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 xml:space="preserve">Search Users </w:t>
      </w:r>
    </w:p>
    <w:p w14:paraId="3595CCA6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Description: Allows finding users quickly by name. </w:t>
      </w:r>
    </w:p>
    <w:p w14:paraId="6ECA448D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Binary Search Tree (BST) </w:t>
      </w:r>
    </w:p>
    <w:p w14:paraId="5C26CC52" w14:textId="07F18AEC" w:rsidR="00E5217B" w:rsidRDefault="00E5217B" w:rsidP="00E5217B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>Algorithms:</w:t>
      </w:r>
      <w:r>
        <w:rPr>
          <w:rFonts w:ascii="Times New Roman" w:hAnsi="Times New Roman" w:cs="Times New Roman"/>
          <w:sz w:val="24"/>
        </w:rPr>
        <w:t xml:space="preserve"> Binary search, In-Order traversal (for alphabetical listing)</w:t>
      </w:r>
    </w:p>
    <w:p w14:paraId="53D6DA0E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</w:t>
      </w:r>
    </w:p>
    <w:p w14:paraId="13727386" w14:textId="314C3696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Users are stored alphabetically in BST. </w:t>
      </w:r>
    </w:p>
    <w:p w14:paraId="665A4D16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Searching is </w:t>
      </w:r>
      <w:proofErr w:type="gramStart"/>
      <w:r w:rsidRPr="00601A49">
        <w:rPr>
          <w:rFonts w:ascii="Times New Roman" w:hAnsi="Times New Roman" w:cs="Times New Roman"/>
          <w:sz w:val="24"/>
        </w:rPr>
        <w:t>O(</w:t>
      </w:r>
      <w:proofErr w:type="gramEnd"/>
      <w:r w:rsidRPr="00601A49">
        <w:rPr>
          <w:rFonts w:ascii="Times New Roman" w:hAnsi="Times New Roman" w:cs="Times New Roman"/>
          <w:sz w:val="24"/>
        </w:rPr>
        <w:t xml:space="preserve">log n). </w:t>
      </w:r>
    </w:p>
    <w:p w14:paraId="3FCE8E0A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Supports in-order traversal for sorted display. </w:t>
      </w:r>
    </w:p>
    <w:p w14:paraId="706B496C" w14:textId="77777777" w:rsidR="008B4D62" w:rsidRDefault="008B4D62" w:rsidP="008B4D62">
      <w:pPr>
        <w:pStyle w:val="GraphicAnchor"/>
        <w:ind w:left="720"/>
        <w:rPr>
          <w:rFonts w:ascii="Times New Roman" w:hAnsi="Times New Roman" w:cs="Times New Roman"/>
          <w:sz w:val="24"/>
        </w:rPr>
      </w:pPr>
    </w:p>
    <w:p w14:paraId="380FB2D0" w14:textId="4D4BB7B8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 xml:space="preserve">Follower and Following Lists </w:t>
      </w:r>
    </w:p>
    <w:p w14:paraId="1821399C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Description: Displays who a user follows and who follows them. </w:t>
      </w:r>
    </w:p>
    <w:p w14:paraId="56CE54BF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Linked List </w:t>
      </w:r>
    </w:p>
    <w:p w14:paraId="493D2A73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o Each user node maintains two linked lists (followers &amp; following). </w:t>
      </w:r>
    </w:p>
    <w:p w14:paraId="16D0E860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Can show total connections and mutual friends. </w:t>
      </w:r>
    </w:p>
    <w:p w14:paraId="2B9B530E" w14:textId="77777777" w:rsidR="003368A2" w:rsidRDefault="003368A2" w:rsidP="008B4D62">
      <w:pPr>
        <w:pStyle w:val="GraphicAnchor"/>
        <w:rPr>
          <w:rFonts w:ascii="Times New Roman" w:hAnsi="Times New Roman" w:cs="Times New Roman"/>
          <w:sz w:val="24"/>
        </w:rPr>
      </w:pPr>
    </w:p>
    <w:p w14:paraId="29C5694A" w14:textId="1564F4FB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 xml:space="preserve">Notifications for Requests and Messages </w:t>
      </w:r>
    </w:p>
    <w:p w14:paraId="57106DE8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Description: Notifies users when a request is received or accepted. </w:t>
      </w:r>
    </w:p>
    <w:p w14:paraId="5EA8D57B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Queue </w:t>
      </w:r>
    </w:p>
    <w:p w14:paraId="23FA2BE5" w14:textId="0E4BA92A" w:rsidR="00E5217B" w:rsidRDefault="00E5217B" w:rsidP="00E5217B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>Algorithms:</w:t>
      </w:r>
      <w:r>
        <w:rPr>
          <w:rFonts w:ascii="Times New Roman" w:hAnsi="Times New Roman" w:cs="Times New Roman"/>
          <w:sz w:val="24"/>
        </w:rPr>
        <w:t xml:space="preserve"> Traversal (for display), Counting to complete followers/following totals)</w:t>
      </w:r>
    </w:p>
    <w:p w14:paraId="0AAE4033" w14:textId="21AF4A16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</w:t>
      </w:r>
    </w:p>
    <w:p w14:paraId="7F0973D0" w14:textId="28ACDD30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Integrates with Friend Request and Messaging modules. </w:t>
      </w:r>
    </w:p>
    <w:p w14:paraId="3F2F48EC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Displays unread notifications first. </w:t>
      </w:r>
    </w:p>
    <w:p w14:paraId="21381B43" w14:textId="77777777" w:rsidR="008B4D62" w:rsidRDefault="008B4D62" w:rsidP="008B4D62">
      <w:pPr>
        <w:pStyle w:val="GraphicAnchor"/>
        <w:ind w:firstLine="720"/>
        <w:rPr>
          <w:rFonts w:ascii="Times New Roman" w:hAnsi="Times New Roman" w:cs="Times New Roman"/>
          <w:sz w:val="24"/>
        </w:rPr>
      </w:pPr>
    </w:p>
    <w:p w14:paraId="798CF32E" w14:textId="2F5A1F7A" w:rsidR="008B4D62" w:rsidRPr="008B4D62" w:rsidRDefault="00601A49" w:rsidP="008B4D62">
      <w:pPr>
        <w:pStyle w:val="GraphicAnchor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8B4D62">
        <w:rPr>
          <w:rFonts w:ascii="Times New Roman" w:hAnsi="Times New Roman" w:cs="Times New Roman"/>
          <w:b/>
          <w:bCs/>
          <w:sz w:val="24"/>
        </w:rPr>
        <w:t xml:space="preserve">Active Status Tracking </w:t>
      </w:r>
    </w:p>
    <w:p w14:paraId="6BB7ABB4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Description: Displays last login and active/inactive state. </w:t>
      </w:r>
    </w:p>
    <w:p w14:paraId="25C636FD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Data Structures: Hash Map / Timestamp Variable </w:t>
      </w:r>
    </w:p>
    <w:p w14:paraId="6E1B3E89" w14:textId="71B33EEA" w:rsidR="00E5217B" w:rsidRDefault="00E5217B" w:rsidP="00E5217B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>Algorithms:</w:t>
      </w:r>
      <w:r>
        <w:rPr>
          <w:rFonts w:ascii="Times New Roman" w:hAnsi="Times New Roman" w:cs="Times New Roman"/>
          <w:sz w:val="24"/>
        </w:rPr>
        <w:t xml:space="preserve"> Hash </w:t>
      </w:r>
      <w:proofErr w:type="gramStart"/>
      <w:r>
        <w:rPr>
          <w:rFonts w:ascii="Times New Roman" w:hAnsi="Times New Roman" w:cs="Times New Roman"/>
          <w:sz w:val="24"/>
        </w:rPr>
        <w:t>Lookup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(</w:t>
      </w:r>
      <w:proofErr w:type="gramEnd"/>
      <w:r>
        <w:rPr>
          <w:rFonts w:ascii="Times New Roman" w:hAnsi="Times New Roman" w:cs="Times New Roman"/>
          <w:sz w:val="24"/>
        </w:rPr>
        <w:t>for user activity), time comparison</w:t>
      </w:r>
      <w:r w:rsidR="004A2061">
        <w:rPr>
          <w:rFonts w:ascii="Times New Roman" w:hAnsi="Times New Roman" w:cs="Times New Roman"/>
          <w:sz w:val="24"/>
        </w:rPr>
        <w:t xml:space="preserve"> (for offline/online detection)</w:t>
      </w:r>
    </w:p>
    <w:p w14:paraId="4C9DD33B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• Details: </w:t>
      </w:r>
    </w:p>
    <w:p w14:paraId="46D8C59B" w14:textId="77777777" w:rsidR="008B4D6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 xml:space="preserve">o Updates user status upon login/logout. </w:t>
      </w:r>
    </w:p>
    <w:p w14:paraId="4B68A1F5" w14:textId="5DBD6BAD" w:rsidR="00217842" w:rsidRDefault="00601A49" w:rsidP="008B4D62">
      <w:pPr>
        <w:pStyle w:val="GraphicAnchor"/>
        <w:ind w:left="1140"/>
        <w:rPr>
          <w:rFonts w:ascii="Times New Roman" w:hAnsi="Times New Roman" w:cs="Times New Roman"/>
          <w:sz w:val="24"/>
        </w:rPr>
      </w:pPr>
      <w:r w:rsidRPr="00601A49">
        <w:rPr>
          <w:rFonts w:ascii="Times New Roman" w:hAnsi="Times New Roman" w:cs="Times New Roman"/>
          <w:sz w:val="24"/>
        </w:rPr>
        <w:t>o Used for showing “last seen” and online indicators.</w:t>
      </w:r>
    </w:p>
    <w:p w14:paraId="62AD7C53" w14:textId="77777777" w:rsidR="00F556EC" w:rsidRDefault="00F556EC" w:rsidP="00F556EC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4967A703" w14:textId="77777777" w:rsidR="00F556EC" w:rsidRPr="00F556EC" w:rsidRDefault="00F556EC" w:rsidP="00F556EC">
      <w:pPr>
        <w:pStyle w:val="GraphicAnchor"/>
        <w:ind w:left="1140"/>
        <w:rPr>
          <w:rFonts w:ascii="Times New Roman" w:hAnsi="Times New Roman" w:cs="Times New Roman"/>
          <w:sz w:val="24"/>
        </w:rPr>
      </w:pPr>
    </w:p>
    <w:p w14:paraId="69A07400" w14:textId="04EDB31D" w:rsidR="00217842" w:rsidRDefault="00805221" w:rsidP="00805221">
      <w:pPr>
        <w:pStyle w:val="GraphicAnchor"/>
        <w:tabs>
          <w:tab w:val="left" w:pos="6817"/>
        </w:tabs>
        <w:ind w:left="720"/>
      </w:pPr>
      <w:r>
        <w:tab/>
      </w:r>
    </w:p>
    <w:p w14:paraId="4D7DEFC9" w14:textId="77777777" w:rsidR="00217842" w:rsidRDefault="00217842" w:rsidP="002D2200">
      <w:pPr>
        <w:pStyle w:val="GraphicAnchor"/>
      </w:pPr>
    </w:p>
    <w:p w14:paraId="14D16E37" w14:textId="7C63112E" w:rsidR="00217842" w:rsidRDefault="00217842" w:rsidP="008B4D62">
      <w:pPr>
        <w:pStyle w:val="GraphicAnchor"/>
        <w:tabs>
          <w:tab w:val="left" w:pos="2457"/>
        </w:tabs>
      </w:pPr>
    </w:p>
    <w:p w14:paraId="1A3301FE" w14:textId="77777777" w:rsidR="00217842" w:rsidRDefault="00217842" w:rsidP="002D2200">
      <w:pPr>
        <w:pStyle w:val="GraphicAnchor"/>
      </w:pPr>
    </w:p>
    <w:p w14:paraId="01BC303D" w14:textId="77777777" w:rsidR="00217842" w:rsidRDefault="00217842" w:rsidP="002D2200">
      <w:pPr>
        <w:pStyle w:val="GraphicAnchor"/>
      </w:pPr>
    </w:p>
    <w:sectPr w:rsidR="00217842" w:rsidSect="00F556EC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720" w:left="720" w:header="0" w:footer="0" w:gutter="0"/>
      <w:pgBorders w:display="notFirstPage" w:offsetFrom="page">
        <w:top w:val="thinThickThinMediumGap" w:sz="24" w:space="24" w:color="auto" w:shadow="1"/>
        <w:left w:val="thinThickThinMediumGap" w:sz="24" w:space="24" w:color="auto" w:shadow="1"/>
        <w:bottom w:val="thinThickThinMediumGap" w:sz="24" w:space="24" w:color="auto" w:shadow="1"/>
        <w:right w:val="thinThickThinMediumGap" w:sz="2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98BF9" w14:textId="77777777" w:rsidR="00A570EE" w:rsidRDefault="00A570EE" w:rsidP="00E74B29">
      <w:r>
        <w:separator/>
      </w:r>
    </w:p>
  </w:endnote>
  <w:endnote w:type="continuationSeparator" w:id="0">
    <w:p w14:paraId="323FC0DD" w14:textId="77777777" w:rsidR="00A570EE" w:rsidRDefault="00A570EE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04D" w14:textId="16A275EC" w:rsidR="00D40F3E" w:rsidRDefault="00D40F3E" w:rsidP="002E05FD">
    <w:pPr>
      <w:pStyle w:val="Footer"/>
    </w:pPr>
  </w:p>
  <w:p w14:paraId="42DC33A0" w14:textId="77777777" w:rsidR="00D40F3E" w:rsidRDefault="00D4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8AE6" w14:textId="33745F13" w:rsidR="00D40F3E" w:rsidRPr="003004DC" w:rsidRDefault="00D40F3E">
    <w:pPr>
      <w:pStyle w:val="Footer"/>
      <w:jc w:val="center"/>
    </w:pPr>
  </w:p>
  <w:p w14:paraId="79785817" w14:textId="51F4EE4A" w:rsidR="00D40F3E" w:rsidRDefault="00D4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20EF9" w14:textId="77777777" w:rsidR="00A570EE" w:rsidRDefault="00A570EE" w:rsidP="00E74B29">
      <w:r>
        <w:separator/>
      </w:r>
    </w:p>
  </w:footnote>
  <w:footnote w:type="continuationSeparator" w:id="0">
    <w:p w14:paraId="51F2A903" w14:textId="77777777" w:rsidR="00A570EE" w:rsidRDefault="00A570EE" w:rsidP="00E7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5EE7" w14:textId="3C667C87" w:rsidR="00217842" w:rsidRDefault="002E05F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648ED" wp14:editId="476110A8">
              <wp:simplePos x="0" y="0"/>
              <wp:positionH relativeFrom="page">
                <wp:posOffset>-237994</wp:posOffset>
              </wp:positionH>
              <wp:positionV relativeFrom="page">
                <wp:posOffset>-38170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BA9133" w14:textId="77777777" w:rsidR="003368A2" w:rsidRDefault="003368A2" w:rsidP="003368A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6EE2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648ED" id="Group 171" o:spid="_x0000_s1026" style="position:absolute;margin-left:-18.75pt;margin-top:-3pt;width:133.9pt;height:80.65pt;z-index:25166131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76166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  <v:textbox>
                    <w:txbxContent>
                      <w:p w14:paraId="23BA9133" w14:textId="77777777" w:rsidR="003368A2" w:rsidRDefault="003368A2" w:rsidP="003368A2">
                        <w:pPr>
                          <w:jc w:val="center"/>
                        </w:pPr>
                      </w:p>
                    </w:txbxContent>
                  </v:textbox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366EE2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CCE2" w14:textId="02BBFB1D" w:rsidR="00217842" w:rsidRDefault="002178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770046" wp14:editId="01156446">
              <wp:simplePos x="0" y="0"/>
              <wp:positionH relativeFrom="page">
                <wp:posOffset>6309864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0A52C0" w14:textId="77777777" w:rsidR="003368A2" w:rsidRDefault="003368A2" w:rsidP="003368A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339F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770046" id="Group 179" o:spid="_x0000_s1032" style="position:absolute;margin-left:496.85pt;margin-top:0;width:133.9pt;height:80.65pt;z-index:251663360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76166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  <v:textbox>
                    <w:txbxContent>
                      <w:p w14:paraId="220A52C0" w14:textId="77777777" w:rsidR="003368A2" w:rsidRDefault="003368A2" w:rsidP="003368A2">
                        <w:pPr>
                          <w:jc w:val="center"/>
                        </w:pPr>
                      </w:p>
                    </w:txbxContent>
                  </v:textbox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97339F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660D" w14:textId="2BA5C330" w:rsidR="00865DBB" w:rsidRPr="00865DBB" w:rsidRDefault="003004DC" w:rsidP="00865DB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CCF5F0" wp14:editId="094AF735">
          <wp:simplePos x="0" y="0"/>
          <wp:positionH relativeFrom="margin">
            <wp:posOffset>4911090</wp:posOffset>
          </wp:positionH>
          <wp:positionV relativeFrom="paragraph">
            <wp:posOffset>171651</wp:posOffset>
          </wp:positionV>
          <wp:extent cx="1933504" cy="669290"/>
          <wp:effectExtent l="0" t="0" r="0" b="0"/>
          <wp:wrapNone/>
          <wp:docPr id="1830043059" name="Picture 1830043059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04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F3E">
      <w:rPr>
        <w:noProof/>
      </w:rPr>
      <w:drawing>
        <wp:anchor distT="0" distB="0" distL="114300" distR="114300" simplePos="0" relativeHeight="251658240" behindDoc="0" locked="0" layoutInCell="1" allowOverlap="1" wp14:anchorId="1F0B351C" wp14:editId="0D7659B9">
          <wp:simplePos x="0" y="0"/>
          <wp:positionH relativeFrom="margin">
            <wp:align>left</wp:align>
          </wp:positionH>
          <wp:positionV relativeFrom="paragraph">
            <wp:posOffset>173856</wp:posOffset>
          </wp:positionV>
          <wp:extent cx="2898289" cy="703709"/>
          <wp:effectExtent l="0" t="0" r="0" b="1270"/>
          <wp:wrapNone/>
          <wp:docPr id="1336791509" name="Picture 13367915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289" cy="703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E76D8"/>
    <w:multiLevelType w:val="hybridMultilevel"/>
    <w:tmpl w:val="92D0AF9C"/>
    <w:lvl w:ilvl="0" w:tplc="C3F6274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0" w:hanging="360"/>
      </w:pPr>
    </w:lvl>
    <w:lvl w:ilvl="2" w:tplc="2000001B" w:tentative="1">
      <w:start w:val="1"/>
      <w:numFmt w:val="lowerRoman"/>
      <w:lvlText w:val="%3."/>
      <w:lvlJc w:val="right"/>
      <w:pPr>
        <w:ind w:left="2580" w:hanging="180"/>
      </w:pPr>
    </w:lvl>
    <w:lvl w:ilvl="3" w:tplc="2000000F" w:tentative="1">
      <w:start w:val="1"/>
      <w:numFmt w:val="decimal"/>
      <w:lvlText w:val="%4."/>
      <w:lvlJc w:val="left"/>
      <w:pPr>
        <w:ind w:left="3300" w:hanging="360"/>
      </w:pPr>
    </w:lvl>
    <w:lvl w:ilvl="4" w:tplc="20000019" w:tentative="1">
      <w:start w:val="1"/>
      <w:numFmt w:val="lowerLetter"/>
      <w:lvlText w:val="%5."/>
      <w:lvlJc w:val="left"/>
      <w:pPr>
        <w:ind w:left="4020" w:hanging="360"/>
      </w:pPr>
    </w:lvl>
    <w:lvl w:ilvl="5" w:tplc="2000001B" w:tentative="1">
      <w:start w:val="1"/>
      <w:numFmt w:val="lowerRoman"/>
      <w:lvlText w:val="%6."/>
      <w:lvlJc w:val="right"/>
      <w:pPr>
        <w:ind w:left="4740" w:hanging="180"/>
      </w:pPr>
    </w:lvl>
    <w:lvl w:ilvl="6" w:tplc="2000000F" w:tentative="1">
      <w:start w:val="1"/>
      <w:numFmt w:val="decimal"/>
      <w:lvlText w:val="%7."/>
      <w:lvlJc w:val="left"/>
      <w:pPr>
        <w:ind w:left="5460" w:hanging="360"/>
      </w:pPr>
    </w:lvl>
    <w:lvl w:ilvl="7" w:tplc="20000019" w:tentative="1">
      <w:start w:val="1"/>
      <w:numFmt w:val="lowerLetter"/>
      <w:lvlText w:val="%8."/>
      <w:lvlJc w:val="left"/>
      <w:pPr>
        <w:ind w:left="6180" w:hanging="360"/>
      </w:pPr>
    </w:lvl>
    <w:lvl w:ilvl="8" w:tplc="2000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409B4B8D"/>
    <w:multiLevelType w:val="hybridMultilevel"/>
    <w:tmpl w:val="49188F1C"/>
    <w:lvl w:ilvl="0" w:tplc="2000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num w:numId="1" w16cid:durableId="1892495468">
    <w:abstractNumId w:val="0"/>
  </w:num>
  <w:num w:numId="2" w16cid:durableId="1703558617">
    <w:abstractNumId w:val="1"/>
  </w:num>
  <w:num w:numId="3" w16cid:durableId="137253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06"/>
    <w:rsid w:val="000853E9"/>
    <w:rsid w:val="00086FA5"/>
    <w:rsid w:val="000E4641"/>
    <w:rsid w:val="000F48E8"/>
    <w:rsid w:val="00151F66"/>
    <w:rsid w:val="00177F8D"/>
    <w:rsid w:val="00185F4A"/>
    <w:rsid w:val="001E097E"/>
    <w:rsid w:val="001F4B42"/>
    <w:rsid w:val="00212873"/>
    <w:rsid w:val="00217842"/>
    <w:rsid w:val="00221AE1"/>
    <w:rsid w:val="00270445"/>
    <w:rsid w:val="002D2200"/>
    <w:rsid w:val="002E05FD"/>
    <w:rsid w:val="002E4F61"/>
    <w:rsid w:val="003004DC"/>
    <w:rsid w:val="003368A2"/>
    <w:rsid w:val="00355321"/>
    <w:rsid w:val="003E5B4B"/>
    <w:rsid w:val="0040564B"/>
    <w:rsid w:val="0048120C"/>
    <w:rsid w:val="004909D9"/>
    <w:rsid w:val="004A2061"/>
    <w:rsid w:val="004B21AB"/>
    <w:rsid w:val="004C5781"/>
    <w:rsid w:val="004E6E50"/>
    <w:rsid w:val="00521481"/>
    <w:rsid w:val="00535506"/>
    <w:rsid w:val="00543DF4"/>
    <w:rsid w:val="005627D0"/>
    <w:rsid w:val="005E598B"/>
    <w:rsid w:val="00601A49"/>
    <w:rsid w:val="00665110"/>
    <w:rsid w:val="006709F1"/>
    <w:rsid w:val="00670C00"/>
    <w:rsid w:val="006C60E6"/>
    <w:rsid w:val="00716FA6"/>
    <w:rsid w:val="00767633"/>
    <w:rsid w:val="007E7573"/>
    <w:rsid w:val="00805221"/>
    <w:rsid w:val="00837914"/>
    <w:rsid w:val="00865DBB"/>
    <w:rsid w:val="00874FE7"/>
    <w:rsid w:val="008A3F49"/>
    <w:rsid w:val="008A5360"/>
    <w:rsid w:val="008B4D62"/>
    <w:rsid w:val="008D2021"/>
    <w:rsid w:val="00915AB8"/>
    <w:rsid w:val="00950005"/>
    <w:rsid w:val="00952F7D"/>
    <w:rsid w:val="00974643"/>
    <w:rsid w:val="009A38BA"/>
    <w:rsid w:val="009F3C8F"/>
    <w:rsid w:val="00A570EE"/>
    <w:rsid w:val="00A61A31"/>
    <w:rsid w:val="00A920B0"/>
    <w:rsid w:val="00B43E11"/>
    <w:rsid w:val="00BC1E80"/>
    <w:rsid w:val="00BE53A3"/>
    <w:rsid w:val="00C15F47"/>
    <w:rsid w:val="00CE0AD5"/>
    <w:rsid w:val="00CF1A9C"/>
    <w:rsid w:val="00D40F3E"/>
    <w:rsid w:val="00D43125"/>
    <w:rsid w:val="00D632F7"/>
    <w:rsid w:val="00D65FBE"/>
    <w:rsid w:val="00D66A3A"/>
    <w:rsid w:val="00D84A56"/>
    <w:rsid w:val="00DF198B"/>
    <w:rsid w:val="00E5217B"/>
    <w:rsid w:val="00E74B29"/>
    <w:rsid w:val="00EB3C84"/>
    <w:rsid w:val="00EB7C2B"/>
    <w:rsid w:val="00F4283C"/>
    <w:rsid w:val="00F43D9E"/>
    <w:rsid w:val="00F556EC"/>
    <w:rsid w:val="00F62787"/>
    <w:rsid w:val="00FA36A3"/>
    <w:rsid w:val="00FB2F1A"/>
    <w:rsid w:val="00FE4AB0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E590"/>
  <w15:chartTrackingRefBased/>
  <w15:docId w15:val="{3653B6D6-58E4-4E5C-8962-070E06D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E05F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E05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05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05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05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hammad%20Abu%20Bakar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7DD223CB8C449E82A6FC68CB1EF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4E3B-665B-4EB9-87BF-2FA8B9FE2D95}"/>
      </w:docPartPr>
      <w:docPartBody>
        <w:p w:rsidR="00893260" w:rsidRDefault="00000000">
          <w:pPr>
            <w:pStyle w:val="3F7DD223CB8C449E82A6FC68CB1EFCC3"/>
          </w:pPr>
          <w:r w:rsidRPr="00DF198B">
            <w:t>—</w:t>
          </w:r>
        </w:p>
      </w:docPartBody>
    </w:docPart>
    <w:docPart>
      <w:docPartPr>
        <w:name w:val="3A6C9E2D1EDA483483359C37AEAED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D2821-2C1B-4C45-ABAB-19382768AFE7}"/>
      </w:docPartPr>
      <w:docPartBody>
        <w:p w:rsidR="00893260" w:rsidRDefault="00000000">
          <w:pPr>
            <w:pStyle w:val="3A6C9E2D1EDA483483359C37AEAED7E6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3"/>
    <w:rsid w:val="000853E9"/>
    <w:rsid w:val="000939E5"/>
    <w:rsid w:val="00270445"/>
    <w:rsid w:val="003E36F2"/>
    <w:rsid w:val="00442B37"/>
    <w:rsid w:val="004B21AB"/>
    <w:rsid w:val="00716FA6"/>
    <w:rsid w:val="00893260"/>
    <w:rsid w:val="008A3F49"/>
    <w:rsid w:val="008E159F"/>
    <w:rsid w:val="00950005"/>
    <w:rsid w:val="00974643"/>
    <w:rsid w:val="00976083"/>
    <w:rsid w:val="009E721C"/>
    <w:rsid w:val="00BF2F43"/>
    <w:rsid w:val="00EE418D"/>
    <w:rsid w:val="00F6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7DD223CB8C449E82A6FC68CB1EFCC3">
    <w:name w:val="3F7DD223CB8C449E82A6FC68CB1EFCC3"/>
  </w:style>
  <w:style w:type="paragraph" w:customStyle="1" w:styleId="3A6C9E2D1EDA483483359C37AEAED7E6">
    <w:name w:val="3A6C9E2D1EDA483483359C37AEAED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07FE16-3C64-4331-A994-D50EF9EEC4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1</TotalTime>
  <Pages>4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 Memon</dc:creator>
  <cp:keywords/>
  <dc:description/>
  <cp:lastModifiedBy>Muhammad Abu Bakar Memon</cp:lastModifiedBy>
  <cp:revision>2</cp:revision>
  <cp:lastPrinted>2025-10-17T13:17:00Z</cp:lastPrinted>
  <dcterms:created xsi:type="dcterms:W3CDTF">2025-10-18T04:49:00Z</dcterms:created>
  <dcterms:modified xsi:type="dcterms:W3CDTF">2025-10-18T04:49:00Z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